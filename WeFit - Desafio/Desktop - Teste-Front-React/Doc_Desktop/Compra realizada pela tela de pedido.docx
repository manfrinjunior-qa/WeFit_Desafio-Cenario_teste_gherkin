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D1D" w:rsidRPr="00423D1D" w:rsidRDefault="00B72D2F" w:rsidP="00423D1D">
      <w:pPr>
        <w:rPr>
          <w:rFonts w:ascii="Times New Roman" w:hAnsi="Times New Roman" w:cs="Times New Roman"/>
          <w:b/>
          <w:sz w:val="32"/>
          <w:szCs w:val="32"/>
        </w:rPr>
      </w:pPr>
      <w:r w:rsidRPr="00B72D2F">
        <w:rPr>
          <w:rFonts w:ascii="Times New Roman" w:hAnsi="Times New Roman" w:cs="Times New Roman"/>
          <w:b/>
          <w:sz w:val="32"/>
          <w:szCs w:val="32"/>
        </w:rPr>
        <w:t>Finalização da Compra</w:t>
      </w:r>
      <w:r>
        <w:rPr>
          <w:rFonts w:ascii="Times New Roman" w:hAnsi="Times New Roman" w:cs="Times New Roman"/>
          <w:b/>
          <w:sz w:val="32"/>
          <w:szCs w:val="32"/>
        </w:rPr>
        <w:t xml:space="preserve"> com Sucesso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016"/>
        <w:gridCol w:w="2719"/>
        <w:gridCol w:w="930"/>
        <w:gridCol w:w="2716"/>
        <w:gridCol w:w="2075"/>
      </w:tblGrid>
      <w:tr w:rsidR="003679C8" w:rsidRPr="00423D1D" w:rsidTr="009A223B">
        <w:tc>
          <w:tcPr>
            <w:tcW w:w="10456" w:type="dxa"/>
            <w:gridSpan w:val="5"/>
          </w:tcPr>
          <w:p w:rsidR="003679C8" w:rsidRPr="003679C8" w:rsidRDefault="003679C8" w:rsidP="00B72D2F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679C8">
              <w:rPr>
                <w:rFonts w:ascii="Times New Roman" w:hAnsi="Times New Roman" w:cs="Times New Roman"/>
                <w:b/>
                <w:sz w:val="24"/>
                <w:szCs w:val="24"/>
              </w:rPr>
              <w:t>Plataforma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72D2F">
              <w:rPr>
                <w:rFonts w:ascii="Times New Roman" w:hAnsi="Times New Roman" w:cs="Times New Roman"/>
                <w:b/>
                <w:sz w:val="24"/>
                <w:szCs w:val="24"/>
              </w:rPr>
              <w:t>Desktop</w:t>
            </w: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Título:</w:t>
            </w:r>
          </w:p>
        </w:tc>
        <w:tc>
          <w:tcPr>
            <w:tcW w:w="8440" w:type="dxa"/>
            <w:gridSpan w:val="4"/>
          </w:tcPr>
          <w:p w:rsidR="00615D3F" w:rsidRPr="00423D1D" w:rsidRDefault="005E36F8" w:rsidP="00B72D2F">
            <w:pPr>
              <w:tabs>
                <w:tab w:val="left" w:pos="672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E36F8">
              <w:rPr>
                <w:rFonts w:ascii="Times New Roman" w:hAnsi="Times New Roman" w:cs="Times New Roman"/>
                <w:sz w:val="22"/>
                <w:szCs w:val="24"/>
              </w:rPr>
              <w:t xml:space="preserve">Tela que permite visualizar </w:t>
            </w:r>
            <w:r w:rsidR="00B72D2F">
              <w:rPr>
                <w:rFonts w:ascii="Times New Roman" w:hAnsi="Times New Roman" w:cs="Times New Roman"/>
                <w:sz w:val="22"/>
                <w:szCs w:val="24"/>
              </w:rPr>
              <w:t>a finalização da compra</w:t>
            </w:r>
          </w:p>
        </w:tc>
      </w:tr>
      <w:tr w:rsidR="00423D1D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Tipo:</w:t>
            </w:r>
          </w:p>
        </w:tc>
        <w:tc>
          <w:tcPr>
            <w:tcW w:w="2719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Teste Manual</w:t>
            </w:r>
          </w:p>
        </w:tc>
        <w:tc>
          <w:tcPr>
            <w:tcW w:w="930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16" w:type="dxa"/>
          </w:tcPr>
          <w:p w:rsidR="00615D3F" w:rsidRPr="00423D1D" w:rsidRDefault="00423D1D" w:rsidP="00423D1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</w:p>
        </w:tc>
        <w:tc>
          <w:tcPr>
            <w:tcW w:w="2075" w:type="dxa"/>
          </w:tcPr>
          <w:p w:rsidR="00615D3F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sz w:val="22"/>
                <w:szCs w:val="24"/>
              </w:rPr>
              <w:t>Pendente</w:t>
            </w:r>
          </w:p>
        </w:tc>
      </w:tr>
      <w:tr w:rsidR="00423D1D" w:rsidRPr="00423D1D" w:rsidTr="00423D1D">
        <w:trPr>
          <w:trHeight w:val="340"/>
        </w:trPr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423D1D" w:rsidRPr="00423D1D" w:rsidTr="00112E5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Descrição:</w:t>
            </w:r>
          </w:p>
        </w:tc>
        <w:tc>
          <w:tcPr>
            <w:tcW w:w="8440" w:type="dxa"/>
            <w:gridSpan w:val="4"/>
          </w:tcPr>
          <w:p w:rsidR="00423D1D" w:rsidRPr="00423D1D" w:rsidRDefault="00B72D2F" w:rsidP="00424A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Finalização da Compra</w:t>
            </w:r>
          </w:p>
        </w:tc>
      </w:tr>
      <w:tr w:rsidR="00615D3F" w:rsidRPr="00423D1D" w:rsidTr="005920F9">
        <w:tc>
          <w:tcPr>
            <w:tcW w:w="10456" w:type="dxa"/>
            <w:gridSpan w:val="5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</w:t>
            </w:r>
            <w:r w:rsidR="00423D1D"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8440" w:type="dxa"/>
            <w:gridSpan w:val="4"/>
          </w:tcPr>
          <w:p w:rsidR="00615D3F" w:rsidRPr="00423D1D" w:rsidRDefault="00B72D2F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Usuário finaliza a compra com sucesso</w:t>
            </w:r>
          </w:p>
        </w:tc>
      </w:tr>
      <w:tr w:rsidR="00615D3F" w:rsidRPr="00423D1D" w:rsidTr="00423D1D">
        <w:tc>
          <w:tcPr>
            <w:tcW w:w="2016" w:type="dxa"/>
          </w:tcPr>
          <w:p w:rsidR="00615D3F" w:rsidRPr="00423D1D" w:rsidRDefault="00615D3F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Dado que o usuário tem itens adicionados ao carrinho</w:t>
            </w:r>
          </w:p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E o usuário acessa o carrinho</w:t>
            </w:r>
          </w:p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Quando confirma a compra</w:t>
            </w:r>
          </w:p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Então ele deve ser redirecionado para a tela de confirmação de pagamento</w:t>
            </w:r>
          </w:p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E a mensagem "Compra realizada com sucesso!" deve ser exibida</w:t>
            </w:r>
          </w:p>
          <w:p w:rsidR="00615D3F" w:rsidRPr="00423D1D" w:rsidRDefault="00B72D2F" w:rsidP="00B72D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E o carrinho deve ser esvaziado</w:t>
            </w:r>
          </w:p>
        </w:tc>
      </w:tr>
      <w:tr w:rsidR="00423D1D" w:rsidRPr="00423D1D" w:rsidTr="00F868BC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423D1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B72D2F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Usuário tenta finalizar a compra sem itens no carrinho</w:t>
            </w:r>
          </w:p>
        </w:tc>
      </w:tr>
      <w:tr w:rsidR="00423D1D" w:rsidRPr="00423D1D" w:rsidTr="00423D1D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Dado que o usuário acessa o carrinho sem itens adicionados</w:t>
            </w:r>
          </w:p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Quando ele tenta prosseguir para a finalização da compra</w:t>
            </w:r>
          </w:p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Então uma mensagem de erro deve ser exibida informando que não há itens no carrinho</w:t>
            </w:r>
          </w:p>
          <w:p w:rsidR="00423D1D" w:rsidRPr="00423D1D" w:rsidRDefault="00B72D2F" w:rsidP="00B72D2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E o botão de "Finalizar Compra" deve estar desabilitado</w:t>
            </w:r>
          </w:p>
        </w:tc>
      </w:tr>
      <w:tr w:rsidR="00423D1D" w:rsidRPr="00423D1D" w:rsidTr="00E42722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C5152C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B72D2F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Usuário retorna à página inicial após finalizar a compra</w:t>
            </w:r>
          </w:p>
        </w:tc>
      </w:tr>
      <w:tr w:rsidR="00423D1D" w:rsidRPr="00423D1D" w:rsidTr="006C4880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</w:rPr>
            </w:pPr>
            <w:r w:rsidRPr="00B72D2F">
              <w:rPr>
                <w:rFonts w:ascii="Times New Roman" w:hAnsi="Times New Roman" w:cs="Times New Roman"/>
                <w:sz w:val="22"/>
              </w:rPr>
              <w:t>Dado que o usuário está na tela de confirmação de compra</w:t>
            </w:r>
          </w:p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</w:rPr>
            </w:pPr>
            <w:r w:rsidRPr="00B72D2F">
              <w:rPr>
                <w:rFonts w:ascii="Times New Roman" w:hAnsi="Times New Roman" w:cs="Times New Roman"/>
                <w:sz w:val="22"/>
              </w:rPr>
              <w:t>Quando ele clica no botão "Voltar"</w:t>
            </w:r>
          </w:p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</w:rPr>
            </w:pPr>
            <w:r w:rsidRPr="00B72D2F">
              <w:rPr>
                <w:rFonts w:ascii="Times New Roman" w:hAnsi="Times New Roman" w:cs="Times New Roman"/>
                <w:sz w:val="22"/>
              </w:rPr>
              <w:t>Então ele deve ser redirecionado para a página inicial</w:t>
            </w:r>
          </w:p>
          <w:p w:rsidR="00423D1D" w:rsidRPr="00423D1D" w:rsidRDefault="00B72D2F" w:rsidP="00B72D2F">
            <w:pPr>
              <w:tabs>
                <w:tab w:val="right" w:pos="7504"/>
              </w:tabs>
              <w:rPr>
                <w:sz w:val="24"/>
              </w:rPr>
            </w:pPr>
            <w:r w:rsidRPr="00B72D2F">
              <w:rPr>
                <w:rFonts w:ascii="Times New Roman" w:hAnsi="Times New Roman" w:cs="Times New Roman"/>
                <w:sz w:val="22"/>
              </w:rPr>
              <w:t>E o carrinho deve estar vazio</w:t>
            </w:r>
          </w:p>
        </w:tc>
      </w:tr>
      <w:tr w:rsidR="00423D1D" w:rsidRPr="00423D1D" w:rsidTr="005F6A23">
        <w:tc>
          <w:tcPr>
            <w:tcW w:w="10456" w:type="dxa"/>
            <w:gridSpan w:val="5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3D1D" w:rsidRPr="00423D1D" w:rsidTr="00524592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</w:p>
        </w:tc>
        <w:tc>
          <w:tcPr>
            <w:tcW w:w="8440" w:type="dxa"/>
            <w:gridSpan w:val="4"/>
          </w:tcPr>
          <w:p w:rsidR="00423D1D" w:rsidRPr="00423D1D" w:rsidRDefault="00B72D2F" w:rsidP="00423D1D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Usuário não encontra a opção de escolha da forma de pagamento (Melhoria necessária)</w:t>
            </w:r>
          </w:p>
        </w:tc>
      </w:tr>
      <w:tr w:rsidR="00423D1D" w:rsidRPr="00423D1D" w:rsidTr="00E35AC5">
        <w:tc>
          <w:tcPr>
            <w:tcW w:w="2016" w:type="dxa"/>
          </w:tcPr>
          <w:p w:rsidR="00423D1D" w:rsidRPr="00423D1D" w:rsidRDefault="00423D1D" w:rsidP="00423D1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Dado que o usuário deseja escolher a forma de pagamento antes de finalizar a compra</w:t>
            </w:r>
          </w:p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Quando ele chega à etapa final da compra</w:t>
            </w:r>
          </w:p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Então ele percebe que não há opção para selecionar entre cartão de crédito, débito ou boleto</w:t>
            </w:r>
          </w:p>
          <w:p w:rsidR="00423D1D" w:rsidRPr="00423D1D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E essa funcionalidade deveria ser implementada para melhorar a experiência do usuário</w:t>
            </w:r>
          </w:p>
        </w:tc>
      </w:tr>
      <w:tr w:rsidR="00B72D2F" w:rsidRPr="00423D1D" w:rsidTr="001B592F">
        <w:tc>
          <w:tcPr>
            <w:tcW w:w="10456" w:type="dxa"/>
            <w:gridSpan w:val="5"/>
          </w:tcPr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</w:p>
        </w:tc>
      </w:tr>
      <w:tr w:rsidR="00B72D2F" w:rsidRPr="00423D1D" w:rsidTr="00E35AC5">
        <w:tc>
          <w:tcPr>
            <w:tcW w:w="2016" w:type="dxa"/>
          </w:tcPr>
          <w:p w:rsidR="00B72D2F" w:rsidRPr="00423D1D" w:rsidRDefault="00B72D2F" w:rsidP="00B72D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23D1D">
              <w:rPr>
                <w:rFonts w:ascii="Times New Roman" w:hAnsi="Times New Roman" w:cs="Times New Roman"/>
                <w:b/>
                <w:sz w:val="24"/>
                <w:szCs w:val="24"/>
              </w:rPr>
              <w:t>Cenário:</w:t>
            </w:r>
            <w:bookmarkStart w:id="0" w:name="_GoBack"/>
            <w:bookmarkEnd w:id="0"/>
          </w:p>
        </w:tc>
        <w:tc>
          <w:tcPr>
            <w:tcW w:w="8440" w:type="dxa"/>
            <w:gridSpan w:val="4"/>
          </w:tcPr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Usuário não encontra a opção de frete (Melhoria necessária)</w:t>
            </w:r>
          </w:p>
        </w:tc>
      </w:tr>
      <w:tr w:rsidR="00B72D2F" w:rsidRPr="00423D1D" w:rsidTr="00E35AC5">
        <w:tc>
          <w:tcPr>
            <w:tcW w:w="2016" w:type="dxa"/>
          </w:tcPr>
          <w:p w:rsidR="00B72D2F" w:rsidRPr="00423D1D" w:rsidRDefault="00B72D2F" w:rsidP="00B72D2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440" w:type="dxa"/>
            <w:gridSpan w:val="4"/>
          </w:tcPr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>Dado que o usuário deseja escolher a forma de envio, antes de finalizar a compra</w:t>
            </w:r>
          </w:p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 xml:space="preserve">    Quando ele chega à etapa final da compra</w:t>
            </w:r>
          </w:p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 xml:space="preserve">    Então ele percebe que não há opção para selecionar de "Frete"</w:t>
            </w:r>
          </w:p>
          <w:p w:rsidR="00B72D2F" w:rsidRPr="00B72D2F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B72D2F">
              <w:rPr>
                <w:rFonts w:ascii="Times New Roman" w:hAnsi="Times New Roman" w:cs="Times New Roman"/>
                <w:sz w:val="22"/>
                <w:szCs w:val="24"/>
              </w:rPr>
              <w:t xml:space="preserve">    E essa funcionalidade deveria ser implementada para melhorar a experiência do usuário</w:t>
            </w:r>
          </w:p>
        </w:tc>
      </w:tr>
      <w:tr w:rsidR="00B72D2F" w:rsidRPr="00423D1D" w:rsidTr="00424AED">
        <w:trPr>
          <w:trHeight w:val="144"/>
        </w:trPr>
        <w:tc>
          <w:tcPr>
            <w:tcW w:w="10456" w:type="dxa"/>
            <w:gridSpan w:val="5"/>
          </w:tcPr>
          <w:p w:rsidR="00B72D2F" w:rsidRPr="004C6512" w:rsidRDefault="00B72D2F" w:rsidP="00B72D2F">
            <w:pPr>
              <w:rPr>
                <w:rFonts w:ascii="Times New Roman" w:hAnsi="Times New Roman" w:cs="Times New Roman"/>
                <w:sz w:val="22"/>
                <w:szCs w:val="24"/>
              </w:rPr>
            </w:pPr>
          </w:p>
        </w:tc>
      </w:tr>
    </w:tbl>
    <w:p w:rsidR="00615D3F" w:rsidRDefault="00615D3F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p w:rsidR="00423D1D" w:rsidRPr="00423D1D" w:rsidRDefault="00423D1D" w:rsidP="00423D1D">
      <w:pPr>
        <w:rPr>
          <w:rFonts w:ascii="Times New Roman" w:hAnsi="Times New Roman" w:cs="Times New Roman"/>
          <w:sz w:val="24"/>
          <w:szCs w:val="24"/>
        </w:rPr>
      </w:pPr>
    </w:p>
    <w:sectPr w:rsidR="00423D1D" w:rsidRPr="00423D1D" w:rsidSect="00381B35">
      <w:headerReference w:type="default" r:id="rId10"/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78DD" w:rsidRDefault="00AA78DD" w:rsidP="001C66AD">
      <w:pPr>
        <w:spacing w:after="0" w:line="240" w:lineRule="auto"/>
      </w:pPr>
      <w:r>
        <w:separator/>
      </w:r>
    </w:p>
  </w:endnote>
  <w:endnote w:type="continuationSeparator" w:id="0">
    <w:p w:rsidR="00AA78DD" w:rsidRDefault="00AA78DD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BE07F83-B186-44C5-914B-724151B7E62D}"/>
    <w:embedBold r:id="rId2" w:fontKey="{782AFAFA-DE92-4818-92E8-A6D6297D5B5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53BC324-7582-42EF-9113-AA17E14A1C3A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4C015E6E-26D2-48EA-8D34-2B2F87CADBFC}"/>
    <w:embedBold r:id="rId5" w:fontKey="{308D2610-03CF-47F5-A373-6E3044634DEC}"/>
    <w:embedItalic r:id="rId6" w:fontKey="{C801A363-2C6A-4A8E-9B27-C90ECDE460B1}"/>
    <w:embedBoldItalic r:id="rId7" w:fontKey="{0E51CAEC-578C-4D39-91C4-DCD4EB5FB31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9A4E2AFA-6F24-431E-A4C7-0354C6A2F1CF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78DD" w:rsidRDefault="00AA78DD" w:rsidP="001C66AD">
      <w:pPr>
        <w:spacing w:after="0" w:line="240" w:lineRule="auto"/>
      </w:pPr>
      <w:r>
        <w:separator/>
      </w:r>
    </w:p>
  </w:footnote>
  <w:footnote w:type="continuationSeparator" w:id="0">
    <w:p w:rsidR="00AA78DD" w:rsidRDefault="00AA78DD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1944" w:rsidRPr="00D90F4C" w:rsidRDefault="00691944">
    <w:pPr>
      <w:pStyle w:val="Cabealho"/>
      <w:rPr>
        <w:lang w:val="pt-BR"/>
      </w:rPr>
    </w:pPr>
    <w:r w:rsidRPr="00D90F4C">
      <w:rPr>
        <w:lang w:val="pt-BR" w:eastAsia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">
              <v:group id="Grupo 1024" o:spid="_x0000_s1027" style="position:absolute;width:4572;height:35623" coordsize="4572,356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MqPXMYAAADd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JhNJ3A&#10;8014AnLx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yo9cxgAAAN0A&#10;AAAPAAAAAAAAAAAAAAAAAKoCAABkcnMvZG93bnJldi54bWxQSwUGAAAAAAQABAD6AAAAnQMAAAAA&#10;">
                <v:rect id="Retângulo 2088" o:spid="_x0000_s1028" style="position:absolute;top:12700;width:4572;height:229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5TWL0A&#10;AADdAAAADwAAAGRycy9kb3ducmV2LnhtbERPSwrCMBDdC94hjOBOUyuIVKOIIIjgws8BxmRsi82k&#10;NLGttzcLweXj/dfb3laipcaXjhXMpgkIYu1MybmC++0wWYLwAdlg5ZgUfMjDdjMcrDEzruMLtdeQ&#10;ixjCPkMFRQh1JqXXBVn0U1cTR+7pGoshwiaXpsEuhttKpkmykBZLjg0F1rQvSL+ub6sgb0+vuX5f&#10;dMB08bidO3/eoVdqPOp3KxCB+vAX/9xHoyBNlnFufBOfgNx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V+5TWL0AAADdAAAADwAAAAAAAAAAAAAAAACYAgAAZHJzL2Rvd25yZXYu&#10;eG1sUEsFBgAAAAAEAAQA9QAAAIIDAAAAAA==&#10;" fillcolor="#e6e6e6 [3208]" stroked="f"/>
                <v:rect id="Retângulo 2089" o:spid="_x0000_s1029" style="position:absolute;top:1047;width:4572;height:12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IEJMcA&#10;AADdAAAADwAAAGRycy9kb3ducmV2LnhtbESPQUvDQBSE70L/w/KE3uzGHjTGbosUWjyU0lZRvD12&#10;X5No9m3Ivqbx33cFocdhZr5hZovBN6qnLtaBDdxPMlDENriaSwPvb6u7HFQUZIdNYDLwSxEW89HN&#10;DAsXzryn/iClShCOBRqoRNpC62gr8hgnoSVO3jF0HiXJrtSuw3OC+0ZPs+xBe6w5LVTY0rIi+3M4&#10;eQPysc0fj9TvNl+fq31tv9dWlt6Y8e3w8gxKaJBr+L/96gxMs/wJ/t6kJ6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SBCTHAAAA3QAAAA8AAAAAAAAAAAAAAAAAmAIAAGRy&#10;cy9kb3ducmV2LnhtbFBLBQYAAAAABAAEAPUAAACMAwAAAAA=&#10;" fillcolor="#f9ad87 [3207]" stroked="f"/>
                <v:rect id="Retângulo 2090" o:spid="_x0000_s1030" style="position:absolute;width:4572;height:122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Fk8MA&#10;AADdAAAADwAAAGRycy9kb3ducmV2LnhtbERPTWvCMBi+D/YfwjvwNhMLjlmNIqLFyw5+bODtJXnX&#10;ljVvShPb+u+Xw2DHh+d7tRldI3rqQu1Zw2yqQBAbb2suNVwvh9d3ECEiW2w8k4YHBdisn59WmFs/&#10;8In6cyxFCuGQo4YqxjaXMpiKHIapb4kT9+07hzHBrpS2wyGFu0ZmSr1JhzWnhgpb2lVkfs53p2Es&#10;MnX8uhkqtrvTDMNHP99/9lpPXsbtEkSkMf6L/9xHqyFTi7Q/vUlP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qFk8MAAADdAAAADwAAAAAAAAAAAAAAAACYAgAAZHJzL2Rv&#10;d25yZXYueG1sUEsFBgAAAAAEAAQA9QAAAIgD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1sGMMA&#10;AADdAAAADwAAAGRycy9kb3ducmV2LnhtbESP3YrCMBSE7wXfIRzBO03tgrjVVGRhYVnwwp8HOJsc&#10;29LmpDSx7b69EQQvh5n5htntR9uInjpfOVawWiYgiLUzFRcKrpfvxQaED8gGG8ek4J887PPpZIeZ&#10;cQOfqD+HQkQI+wwVlCG0mZRel2TRL11LHL2b6yyGKLtCmg6HCLeNTJNkLS1WHBdKbOmrJF2f71ZB&#10;0f/WH/p+0gHT9d/lOPjjAb1S89l42IIINIZ3+NX+MQrS5HMFzzfxCcj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1sGMMAAADdAAAADwAAAAAAAAAAAAAAAACYAgAAZHJzL2Rv&#10;d25yZXYueG1sUEsFBgAAAAAEAAQA9QAAAIgD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8AiMcA&#10;AADdAAAADwAAAGRycy9kb3ducmV2LnhtbESPQUvDQBSE74X+h+UJ3tqNOWiN3RYptHgoxVZRvD12&#10;X5No9m3IPtP4791CocdhZr5h5svBN6qnLtaBDdxNM1DENriaSwPvb+vJDFQUZIdNYDLwRxGWi/Fo&#10;joULJ95Tf5BSJQjHAg1UIm2hdbQVeYzT0BIn7xg6j5JkV2rX4SnBfaPzLLvXHmtOCxW2tKrI/hx+&#10;vQH52M0ejtS/br8+1/vafm+srLwxtzfD8xMooUGu4Uv7xRnIs8cczm/SE9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AIjHAAAA3QAAAA8AAAAAAAAAAAAAAAAAmAIAAGRy&#10;cy9kb3ducmV2LnhtbFBLBQYAAAAABAAEAPUAAACMAwAAAAA=&#10;" fillcolor="#f9ad87 [3207]" stroked="f"/>
              <v:rect id="Retângulo 2093" o:spid="_x0000_s1033" style="position:absolute;left:33181;top:93795;width:44549;height:6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gb5MUA&#10;AADdAAAADwAAAGRycy9kb3ducmV2LnhtbESPT4vCMBTE7wv7HcJb8LYmdnHRahQRV7zswb/g7dE8&#10;22LzUppY67c3Cwseh5n5DTOdd7YSLTW+dKxh0FcgiDNnSs41HPY/nyMQPiAbrByThgd5mM/e36aY&#10;GnfnLbW7kIsIYZ+ihiKEOpXSZwVZ9H1XE0fv4hqLIcoml6bBe4TbSiZKfUuLJceFAmtaFpRddzer&#10;oVsnanM6Z7ReLLcD9L/tcHVste59dIsJiEBdeIX/2xujIVHjL/h7E5+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SBvkxQAAAN0AAAAPAAAAAAAAAAAAAAAAAJgCAABkcnMv&#10;ZG93bnJldi54bWxQSwUGAAAAAAQABAD1AAAAigM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cGH9sYAAADd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AcvU/h&#10;+SY8Abn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wYf2xgAAAN0A&#10;AAAPAAAAAAAAAAAAAAAAAKoCAABkcnMvZG93bnJldi54bWxQSwUGAAAAAAQABAD6AAAAnQMAAAAA&#10;">
                <v:shape id="Forma livre 2112" o:spid="_x0000_s1035" style="position:absolute;left:14490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FMdMQA&#10;AADdAAAADwAAAGRycy9kb3ducmV2LnhtbESP0YrCMBRE3xf8h3AFXxZNdVG0GkUF2X0StH7Atbm2&#10;xeamJFHr35sFwcdhZs4wi1VranEn5yvLCoaDBARxbnXFhYJTtutPQfiArLG2TAqe5GG17HwtMNX2&#10;wQe6H0MhIoR9igrKEJpUSp+XZNAPbEMcvYt1BkOUrpDa4SPCTS1HSTKRBiuOCyU2tC0pvx5vRsHt&#10;VFzG28xlu8lmc85/v/c/w2avVK/brucgArXhE363/7SCUTIbw/+b+ATk8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RTHT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4PMQA&#10;AADdAAAADwAAAGRycy9kb3ducmV2LnhtbESPwW7CMBBE75X4B2uRuBWHHBAEDKqKULlVJHzAEm/j&#10;0HgdxW4S+vW4UiWOo5l5o9nuR9uInjpfO1awmCcgiEuna64UXIrj6wqED8gaG8ek4E4e9rvJyxYz&#10;7QY+U5+HSkQI+wwVmBDaTEpfGrLo564ljt6X6yyGKLtK6g6HCLeNTJNkKS3WHBcMtvRuqPzOf6yC&#10;388iHD6G3Fzvhz5Nb21xRn1TajYd3zYgAo3hGf5vn7SCNFkv4e9NfAJy9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3+Dz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93mMUA&#10;AADdAAAADwAAAGRycy9kb3ducmV2LnhtbESP3YrCMBSE7xd8h3AEbxZNVdafahQVZPdK0PoAx+bY&#10;FpuTkkStb79ZWPBymJlvmOW6NbV4kPOVZQXDQQKCOLe64kLBOdv3ZyB8QNZYWyYFL/KwXnU+lphq&#10;++QjPU6hEBHCPkUFZQhNKqXPSzLoB7Yhjt7VOoMhSldI7fAZ4aaWoySZSIMVx4USG9qVlN9Od6Pg&#10;fi6uX7vMZfvJdnvJvz8P42FzUKrXbTcLEIHa8A7/t3+0glEyn8Lfm/g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3eY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TJ1cEA&#10;AADdAAAADwAAAGRycy9kb3ducmV2LnhtbERPS27CMBDdV+IO1iCxKw5ZoDZgEAKhsqtIOMAQD3Eg&#10;HkexmwROXy8qdfn0/uvtaBvRU+drxwoW8wQEcel0zZWCS3F8/wDhA7LGxjEpeJKH7WbytsZMu4HP&#10;1OehEjGEfYYKTAhtJqUvDVn0c9cSR+7mOoshwq6SusMhhttGpkmylBZrjg0GW9obKh/5j1Xw+i7C&#10;4WvIzfV56NP03hZn1HelZtNxtwIRaAz/4j/3SStIk884N76JT0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kydX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xGccQA&#10;AADdAAAADwAAAGRycy9kb3ducmV2LnhtbESP0YrCMBRE3xf8h3AFXxZNVVa0GkUFcZ8ErR9wba5t&#10;sbkpSdT690ZY2MdhZs4wi1VravEg5yvLCoaDBARxbnXFhYJztutPQfiArLG2TApe5GG17HwtMNX2&#10;yUd6nEIhIoR9igrKEJpUSp+XZNAPbEMcvat1BkOUrpDa4TPCTS1HSTKRBiuOCyU2tC0pv53uRsH9&#10;XFx/tpnLdpPN5pLvvw/jYXNQqtdt13MQgdrwH/5r/2oFo2Q2g8+b+ATk8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cRnH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119sMA&#10;AADdAAAADwAAAGRycy9kb3ducmV2LnhtbERP3WrCMBS+F/YO4Qy8EU3rmEhnWtaCbFfCrA9w1hzb&#10;suakJFHr2y8Xgpcf3/+umMwgruR8b1lBukpAEDdW99wqONX75RaED8gaB8uk4E4eivxltsNM2xv/&#10;0PUYWhFD2GeooAthzKT0TUcG/cqOxJE7W2cwROhaqR3eYrgZ5DpJNtJgz7Ghw5Gqjpq/48UouJza&#10;83tVu3q/Kcvf5mtxeEvHg1Lz1+nzA0SgKTzFD/e3VrBOk7g/volPQO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119sMAAADdAAAADwAAAAAAAAAAAAAAAACYAgAAZHJzL2Rv&#10;d25yZXYueG1sUEsFBgAAAAAEAAQA9QAAAIg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X6UsQA&#10;AADdAAAADwAAAGRycy9kb3ducmV2LnhtbESPQWvCQBSE7wX/w/KE3uomOUiJrlIq0t7ExB/wzL5m&#10;Y7NvQ3ZNYn+9KxQ8DjPzDbPeTrYVA/W+cawgXSQgiCunG64VnMr92zsIH5A1to5JwY08bDezlzXm&#10;2o18pKEItYgQ9jkqMCF0uZS+MmTRL1xHHL0f11sMUfa11D2OEW5bmSXJUlpsOC4Y7OjTUPVbXK2C&#10;v0MZdl9jYc633ZBll648or4o9TqfPlYgAk3hGf5vf2sFWZqk8HgTn4D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1+l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ApFMYA&#10;AADdAAAADwAAAGRycy9kb3ducmV2LnhtbESPQWvCQBSE7wX/w/KE3urGHIqkrqGE1krFQ7Wh10f2&#10;NQnJvg27WxP/vSsIPQ4z8w2zzifTizM531pWsFwkIIgrq1uuFXyf3p9WIHxA1thbJgUX8pBvZg9r&#10;zLQd+YvOx1CLCGGfoYImhCGT0lcNGfQLOxBH79c6gyFKV0vtcIxw08s0SZ6lwZbjQoMDFQ1V3fHP&#10;KBhWn2n58/F26Mx+57ZFUY7bolTqcT69voAINIX/8L290wrSZZLC7U18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Ap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yMj8YA&#10;AADdAAAADwAAAGRycy9kb3ducmV2LnhtbESPzWrDMBCE74W+g9hCbo0cB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yMj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UU+8YA&#10;AADdAAAADwAAAGRycy9kb3ducmV2LnhtbESPzWrDMBCE74W+g9hCbo0cE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UU+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mxYMYA&#10;AADdAAAADwAAAGRycy9kb3ducmV2LnhtbESPzWrDMBCE74W+g9hCbo0cQ0Jwo4Ri8kdKD3Vrel2s&#10;rW1irYykxM7bR4VCj8PMfMOsNqPpxJWcby0rmE0TEMSV1S3XCr4+d89LED4ga+wsk4IbedisHx9W&#10;mGk78Addi1CLCGGfoYImhD6T0lcNGfRT2xNH78c6gyFKV0vtcIhw08k0SRbSYMtxocGe8oaqc3Ex&#10;CvrlKS2/D9v3s3k7un2el8M+L5WaPI2vLyACjeE//Nc+agXpLJnD75v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mxY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svF8YA&#10;AADdAAAADwAAAGRycy9kb3ducmV2LnhtbESPT2vCQBTE74LfYXlCb7oxB5HUVUrwHy0etA29PrKv&#10;STD7NuyuJv323YLgcZiZ3zCrzWBacSfnG8sK5rMEBHFpdcOVgq/P3XQJwgdkja1lUvBLHjbr8WiF&#10;mbY9n+l+CZWIEPYZKqhD6DIpfVmTQT+zHXH0fqwzGKJ0ldQO+wg3rUyTZCENNhwXauwor6m8Xm5G&#10;Qbd8T4vvw/Z0NR9Ht8/zot/nhVIvk+HtFUSgITzDj/ZRK0jnyQL+38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svF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eKjMYA&#10;AADdAAAADwAAAGRycy9kb3ducmV2LnhtbESPzWrDMBCE74W+g9hCbo0cH5LgRgnF5I+UHurW9LpY&#10;W9vEWhlJiZ23jwqFHoeZ+YZZbUbTiSs531pWMJsmIIgrq1uuFXx97p6XIHxA1thZJgU38rBZPz6s&#10;MNN24A+6FqEWEcI+QwVNCH0mpa8aMuintieO3o91BkOUrpba4RDhppNpksylwZbjQoM95Q1V5+Ji&#10;FPTLU1p+H7bvZ/N2dPs8L4d9Xio1eRpfX0AEGsN/+K991ArSWbKA3zfxCcj1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8eKj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e/s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iX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B7+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BpP8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k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BpP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eEJc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feEJc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shvsYA&#10;AADdAAAADwAAAGRycy9kb3ducmV2LnhtbESPzWrDMBCE74W+g9hCbo1sH0pwo4Rg8kdKD01qcl2s&#10;jW1irYykxs7bR4VCj8PMfMPMl6PpxI2cby0rSKcJCOLK6pZrBd+nzesMhA/IGjvLpOBOHpaL56c5&#10;5toO/EW3Y6hFhLDPUUETQp9L6auGDPqp7Ymjd7HOYIjS1VI7HCLcdDJLkjdpsOW40GBPRUPV9fhj&#10;FPSzQ1aed+vPq/nYu21RlMO2KJWavIyrdxCBxvAf/mvvtYIsTVP4fROfgFw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shv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1tk8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msH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3W2T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UaUsYA&#10;AADdAAAADwAAAGRycy9kb3ducmV2LnhtbESPQWvCQBSE74X+h+UVequbpFA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UaU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CJsYA&#10;AADdAAAADwAAAGRycy9kb3ducmV2LnhtbESPQWvCQBSE74X+h+UVequbhFI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CJ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nvcYA&#10;AADdAAAADwAAAGRycy9kb3ducmV2LnhtbESPQWvCQBSE74X+h+UVequbBFokuoqEVqXSQ9Xg9ZF9&#10;JsHs27C7mvTfd4VCj8PMfMPMl6PpxI2cby0rSCcJCOLK6pZrBcfDx8sUhA/IGjvLpOCHPCwXjw9z&#10;zLUd+Jtu+1CLCGGfo4ImhD6X0lcNGfQT2xNH72ydwRClq6V2OES46WSWJG/SYMtxocGeioaqy/5q&#10;FPTTz6w8bd6/Lma3deuiKId1USr1/DSuZiACjeE//NfeagVZmr7C/U18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Anv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K5ysYA&#10;AADdAAAADwAAAGRycy9kb3ducmV2LnhtbESPQWvCQBSE70L/w/IKvekmOYikriKhVWnpwbSh10f2&#10;mQSzb8PuatJ/3y0UPA4z8w2z3k6mFzdyvrOsIF0kIIhrqztuFHx9vs5XIHxA1thbJgU/5GG7eZit&#10;Mdd25BPdytCICGGfo4I2hCGX0tctGfQLOxBH72ydwRCla6R2OEa46WWWJEtpsOO40OJARUv1pbwa&#10;BcPqLau+Dy8fF/N+dPuiqMZ9USn19DjtnkEEmsI9/N8+agVZmi7h7018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K5y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rOC8QA&#10;AADdAAAADwAAAGRycy9kb3ducmV2LnhtbESP0YrCMBRE3xf8h3CFfVk0rcIq1ShScFFhF1b9gEtz&#10;bYvNTUmi1r83guDjMDNnmPmyM424kvO1ZQXpMAFBXFhdc6ngeFgPpiB8QNbYWCYFd/KwXPQ+5php&#10;e+N/uu5DKSKEfYYKqhDaTEpfVGTQD21LHL2TdQZDlK6U2uEtwk0jR0nyLQ3WHBcqbCmvqDjvL0ZB&#10;Mdne89/LenxIdy7XP81fi+cvpT773WoGIlAX3uFXe6MVjNJ0As838Qn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qzgv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GII8MA&#10;AADdAAAADwAAAGRycy9kb3ducmV2LnhtbERPz2vCMBS+D/wfwhO8zbQ9iHRGkaJOHDvMWbw+mmdb&#10;bF5Kktn63y+HwY4f3+/VZjSdeJDzrWUF6TwBQVxZ3XKt4PK9f12C8AFZY2eZFDzJw2Y9eVlhru3A&#10;X/Q4h1rEEPY5KmhC6HMpfdWQQT+3PXHkbtYZDBG6WmqHQww3ncySZCENthwbGuypaKi6n3+Mgn55&#10;ysrr++7zbj6O7lAU5XAoSqVm03H7BiLQGP7Ff+6jVpCla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4GII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n/4sYA&#10;AADdAAAADwAAAGRycy9kb3ducmV2LnhtbESP0WrCQBRE3wX/YbmCL1I3UdA2zSoSsLSFFtR+wCV7&#10;m4Rk74bdVePfu4WCj8PMnGHy7WA6cSHnG8sK0nkCgri0uuFKwc9p//QMwgdkjZ1lUnAjD9vNeJRj&#10;pu2VD3Q5hkpECPsMFdQh9JmUvqzJoJ/bnjh6v9YZDFG6SmqH1wg3nVwkyUoabDgu1NhTUVPZHs9G&#10;Qbn+uBVf5/3ylH66Qr913z22M6Wmk2H3CiLQEB7h//a7VrBI0xf4exOfgN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Hn/4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tOmM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eksjfv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06Y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M5W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p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YzlZ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1dMYA&#10;AADdAAAADwAAAGRycy9kb3ducmV2LnhtbESPQWvCQBSE70L/w/IKvenGPRRJXaWE1krFg9rQ6yP7&#10;mgSzb8Pu1qT/visIHoeZ+YZZrkfbiQv50DrWMJ9lIIgrZ1quNXyd3qcLECEiG+wck4Y/CrBePUyW&#10;mBs38IEux1iLBOGQo4Ymxj6XMlQNWQwz1xMn78d5izFJX0vjcUhw20mVZc/SYstpocGeioaq8/HX&#10;augXn6r8/njbn+1u6zdFUQ6botT66XF8fQERaYz38K29NRrUXCm4vk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V1d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34c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Euz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Krf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vlc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2R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Mvl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ugMc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Cu1h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7oDH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k+Rs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KVa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pPk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Gx4sUA&#10;AADdAAAADwAAAGRycy9kb3ducmV2LnhtbESP0WrCQBRE3wv+w3KFvhTdJFIr0VVUEPsk1PgB1+w1&#10;CWbvht1V0793hUIfh5k5wyxWvWnFnZxvLCtIxwkI4tLqhisFp2I3moHwAVlja5kU/JKH1XLwtsBc&#10;2wf/0P0YKhEh7HNUUIfQ5VL6siaDfmw74uhdrDMYonSV1A4fEW5amSXJVBpsOC7U2NG2pvJ6vBkF&#10;t1N1+dwWrthNN5tzuf84TNLuoNT7sF/PQQTqw3/4r/2tFWRp9gW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EbHi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oPr8EA&#10;AADdAAAADwAAAGRycy9kb3ducmV2LnhtbERPS2rDMBDdF3oHMYXuGtlalOJGMaGhNLsQuweYWFPL&#10;iTUylmo7OX20KHT5eP91ubheTDSGzrOGfJWBIG686bjV8F1/vryBCBHZYO+ZNFwpQLl5fFhjYfzM&#10;R5qq2IoUwqFADTbGoZAyNJYchpUfiBP340eHMcGxlWbEOYW7Xqose5UOO04NFgf6sNRcql+n4Xao&#10;4+5rruzpupuUOg/1Ec1Z6+enZfsOItIS/8V/7r3RoHKV5qY36Qn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6D6/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AC8UA&#10;AADdAAAADwAAAGRycy9kb3ducmV2LnhtbESP0WrCQBRE3wv+w3KFvhTdJFKp0VVUEPsk1PgB1+w1&#10;CWbvht1V0793hUIfh5k5wyxWvWnFnZxvLCtIxwkI4tLqhisFp2I3+gLhA7LG1jIp+CUPq+XgbYG5&#10;tg/+ofsxVCJC2OeooA6hy6X0ZU0G/dh2xNG7WGcwROkqqR0+Ity0MkuSqTTYcFyosaNtTeX1eDMK&#10;bqfq8rktXLGbbjbncv9xmKTdQan3Yb+egwjUh//wX/tbK8jSbAavN/E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oA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WVdMEA&#10;AADdAAAADwAAAGRycy9kb3ducmV2LnhtbERP3WrCMBS+H/gO4Qi7m6kVRKpRRJF5N2z3AGfNsak2&#10;J6XJ2rqnXy4ELz++/81utI3oqfO1YwXzWQKCuHS65krBd3H6WIHwAVlj45gUPMjDbjt522Cm3cAX&#10;6vNQiRjCPkMFJoQ2k9KXhiz6mWuJI3d1ncUQYVdJ3eEQw20j0yRZSos1xwaDLR0Mlff81yr4+yrC&#10;8XPIzc/j2KfprS0uqG9KvU/H/RpEoDG8xE/3WStI54u4P76JT0B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VlXT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0a0MQA&#10;AADdAAAADwAAAGRycy9kb3ducmV2LnhtbESP0YrCMBRE3xf8h3AFX5Y1rbKyVKOoIPokrPUDrs21&#10;LTY3JYla/94Igo/DzJxhZovONOJGzteWFaTDBARxYXXNpYJjvvn5A+EDssbGMil4kIfFvPc1w0zb&#10;O//T7RBKESHsM1RQhdBmUvqiIoN+aFvi6J2tMxiidKXUDu8Rbho5SpKJNFhzXKiwpXVFxeVwNQqu&#10;x/L8u85dvpmsVqdi+70fp+1eqUG/W05BBOrCJ/xu77SCU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tGt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uumMQA&#10;AADdAAAADwAAAGRycy9kb3ducmV2LnhtbESPwWrDMBBE74H+g9hCbokcB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Lrp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MhPMUA&#10;AADdAAAADwAAAGRycy9kb3ducmV2LnhtbESP0YrCMBRE3wX/IVxhX2RNa1lZqlFUEH0S1voB1+ba&#10;FpubkkTt/r0RFvZxmJkzzGLVm1Y8yPnGsoJ0koAgLq1uuFJwLnaf3yB8QNbYWiYFv+RhtRwOFphr&#10;++QfepxCJSKEfY4K6hC6XEpf1mTQT2xHHL2rdQZDlK6S2uEzwk0rp0kykwYbjgs1drStqbyd7kbB&#10;/Vxdv7aFK3azzeZS7sfHLO2OSn2M+vUcRKA+/If/2getYJpmGbzfx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8yE8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6Td8UA&#10;AADdAAAADwAAAGRycy9kb3ducmV2LnhtbESP0WrCQBRE3wv+w3IF3+rGWEqJriJK0bdi0g+4Zq/Z&#10;aPZuyG6T2K/vFgp9HGbmDLPejrYRPXW+dqxgMU9AEJdO11wp+Czen99A+ICssXFMCh7kYbuZPK0x&#10;027gM/V5qESEsM9QgQmhzaT0pSGLfu5a4uhdXWcxRNlVUnc4RLhtZJokr9JizXHBYEt7Q+U9/7IK&#10;vj+KcDgOubk8Dn2a3trijPqm1Gw67lYgAo3hP/zXPmkF6WL5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pN3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Yc08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Zwu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WHNP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pM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4nG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IK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wNAMUA&#10;AADdAAAADwAAAGRycy9kb3ducmV2LnhtbESP0WrCQBRE3wv+w3IF3+rGC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fA0A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zTcIA&#10;AADdAAAADwAAAGRycy9kb3ducmV2LnhtbERPzYrCMBC+C/sOYRa8iE2rrEg1igqynoS1PsDYjG2x&#10;mZQk1e7bm8PCHj++//V2MK14kvONZQVZkoIgLq1uuFJwLY7TJQgfkDW2lknBL3nYbj5Ga8y1ffEP&#10;PS+hEjGEfY4K6hC6XEpf1mTQJ7YjjtzdOoMhQldJ7fAVw00rZ2m6kAYbjg01dnSoqXxceqOgv1b3&#10;r0PhiuNiv7+V35PzPOvOSo0/h90KRKAh/Iv/3CetYJbN49z4Jj4BuX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V7NN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886cUA&#10;AADdAAAADwAAAGRycy9kb3ducmV2LnhtbESP0WrCQBRE3wv+w3IF3+rGC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zzp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MNs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7o9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8w2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tprcUA&#10;AADdAAAADwAAAGRycy9kb3ducmV2LnhtbESP0YrCMBRE3xf8h3AFXxZNq7si1SgqiPskrPUDrs21&#10;LTY3JYla/94IC/s4zMwZZrHqTCPu5HxtWUE6SkAQF1bXXCo45bvhDIQPyBoby6TgSR5Wy97HAjNt&#10;H/xL92MoRYSwz1BBFUKbSemLigz6kW2Jo3exzmCI0pVSO3xEuGnkOEmm0mDNcaHClrYVFdfjzSi4&#10;ncrL9zZ3+W662ZyL/edhkrYHpQb9bj0HEagL/+G/9o9WME6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2mt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n32sYA&#10;AADdAAAADwAAAGRycy9kb3ducmV2LnhtbESP0WrCQBRE3wX/YbmFvohukqqU1FVUkPZJMPEDrtlr&#10;Epq9G3ZXTf++Wyj4OMzMGWa1GUwn7uR8a1lBOktAEFdWt1wrOJeH6TsIH5A1dpZJwQ952KzHoxXm&#10;2j74RPci1CJC2OeooAmhz6X0VUMG/cz2xNG7WmcwROlqqR0+Itx0MkuSpTTYclxosKd9Q9V3cTMK&#10;buf6utiXrjwsd7tL9Tk5vqX9UanXl2H7ASLQEJ7h//aXVpCl8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7n32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VSQcUA&#10;AADdAAAADwAAAGRycy9kb3ducmV2LnhtbESP0YrCMBRE34X9h3AX9kU0ra4i1SirIOuToPUDrs21&#10;LTY3JYla/94sCPs4zMwZZrHqTCPu5HxtWUE6TEAQF1bXXCo45dvBDIQPyBoby6TgSR5Wy4/eAjNt&#10;H3yg+zGUIkLYZ6igCqHNpPRFRQb90LbE0btYZzBE6UqpHT4i3DRylCRTabDmuFBhS5uKiuvxZhTc&#10;TuVlssldvp2u1+fit78fp+1eqa/P7mcOIlAX/sPv9k4rGKXf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9VJB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zKNcUA&#10;AADdAAAADwAAAGRycy9kb3ducmV2LnhtbESP3YrCMBSE74V9h3AW9kY0rX9I1yirIHolaH2AY3Ns&#10;yzYnJYnaffuNIHg5zMw3zGLVmUbcyfnasoJ0mIAgLqyuuVRwzreDOQgfkDU2lknBH3lYLT96C8y0&#10;ffCR7qdQighhn6GCKoQ2k9IXFRn0Q9sSR+9qncEQpSuldviIcNPIUZLMpMGa40KFLW0qKn5PN6Pg&#10;di6v003u8u1svb4Uu/5hnLYHpb4+u59vEIG68A6/2nutYJROJvB8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Mo1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BvrsUA&#10;AADdAAAADwAAAGRycy9kb3ducmV2LnhtbESP0YrCMBRE3wX/IdwFX0TTuipL1ygqyPokaP2Aa3Nt&#10;yzY3JYla/36zIPg4zMwZZrHqTCPu5HxtWUE6TkAQF1bXXCo457vRFwgfkDU2lknBkzyslv3eAjNt&#10;H3yk+ymUIkLYZ6igCqHNpPRFRQb92LbE0btaZzBE6UqpHT4i3DRykiRzabDmuFBhS9uKit/TzSi4&#10;ncvrbJu7fDffbC7Fz/DwmbYHpQYf3fobRKAuvMOv9l4rmKTTGfy/i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UG+u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bb5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fp5A7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tvm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5UQsYA&#10;AADdAAAADwAAAGRycy9kb3ducmV2LnhtbESP3WrCQBSE74W+w3IKvZG6iX8t0VWqIPVK0PgAp9lj&#10;EsyeDburxrfvCoKXw8x8w8yXnWnElZyvLStIBwkI4sLqmksFx3zz+Q3CB2SNjWVScCcPy8Vbb46Z&#10;tjfe0/UQShEh7DNUUIXQZlL6oiKDfmBb4uidrDMYonSl1A5vEW4aOUySqTRYc1yosKV1RcX5cDEK&#10;LsfyNFnnLt9MV6u/4re/G6XtTqmP9+5nBiJQF17hZ3urFQzT8Rc83sQn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85UQ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HAMMIA&#10;AADdAAAADwAAAGRycy9kb3ducmV2LnhtbERPzYrCMBC+L/gOYQQvi6Z1VaQaRQXZPQlaH2BsxrbY&#10;TEoStb69OSx4/Pj+l+vONOJBzteWFaSjBARxYXXNpYJzvh/OQfiArLGxTApe5GG96n0tMdP2yUd6&#10;nEIpYgj7DBVUIbSZlL6oyKAf2ZY4clfrDIYIXSm1w2cMN40cJ8lMGqw5NlTY0q6i4na6GwX3c3md&#10;7nKX72fb7aX4/T78pO1BqUG/2yxABOrCR/zv/tMKxu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UcAw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lPlM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WL5B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U+U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5a68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ncH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+Wuv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L/cMQA&#10;AADdAAAADwAAAGRycy9kb3ducmV2LnhtbESP0YrCMBRE3xf8h3CFfVnWtIqyVKOoIPokaP2Aa3Nt&#10;i81NSaJ2/94Igo/DzJxhZovONOJOzteWFaSDBARxYXXNpYJTvvn9A+EDssbGMin4Jw+Lee9rhpm2&#10;Dz7Q/RhKESHsM1RQhdBmUvqiIoN+YFvi6F2sMxiidKXUDh8Rbho5TJKJNFhzXKiwpXVFxfV4Mwpu&#10;p/IyXucu30xWq3Ox/dmP0nav1He/W05BBOrCJ/xu77SCYTpO4fUmP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y/3D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RLOMQA&#10;AADdAAAADwAAAGRycy9kb3ducmV2LnhtbESPwWrDMBBE74H+g9hCbokcQUJwo4TSUNpbiZ0P2Fpb&#10;y6m1MpZqO/36qFDIcZiZN8zuMLlWDNSHxrOG1TIDQVx503Ct4Vy+LrYgQkQ22HomDVcKcNg/zHaY&#10;Gz/yiYYi1iJBOOSowcbY5VKGypLDsPQdcfK+fO8wJtnX0vQ4JrhrpcqyjXTYcFqw2NGLpeq7+HEa&#10;fj/KeHwbC/t5PQ5KXbryhOai9fxxen4CEWmK9/B/+91oUKu1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USzj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zEnMQA&#10;AADdAAAADwAAAGRycy9kb3ducmV2LnhtbESP0YrCMBRE3xf8h3AFXxZNqyjSNYoKsj4JWj/g2lzb&#10;ss1NSaJ2/94Igo/DzJxhFqvONOJOzteWFaSjBARxYXXNpYJzvhvOQfiArLGxTAr+ycNq2ftaYKbt&#10;g490P4VSRAj7DBVUIbSZlL6oyKAf2ZY4elfrDIYoXSm1w0eEm0aOk2QmDdYcFypsaVtR8Xe6GQW3&#10;c3mdbnOX72abzaX4/T5M0vag1KDfrX9ABOrCJ/xu77WCcTqdwOtNf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sxJzEAAAA3QAAAA8AAAAAAAAAAAAAAAAAmAIAAGRycy9k&#10;b3ducmV2LnhtbFBLBQYAAAAABAAEAPUAAACJAw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F218UA&#10;AADdAAAADwAAAGRycy9kb3ducmV2LnhtbESP0WrCQBRE3wv+w3IF3+rGYEuJriJK0bdi0g+4Zq/Z&#10;aPZuyG6T2K/vFgp9HGbmDLPejrYRPXW+dqxgMU9AEJdO11wp+Czen99A+ICssXFMCh7kYbuZPK0x&#10;027gM/V5qESEsM9QgQmhzaT0pSGLfu5a4uhdXWcxRNlVUnc4RLhtZJokr9JizXHBYEt7Q+U9/7IK&#10;vj+KcDgOubk8Dn2a3trijPqm1Gw67lYgAo3hP/zXPmkF6eJl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cXbX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n5c8UA&#10;AADdAAAADwAAAGRycy9kb3ducmV2LnhtbESP0YrCMBRE3xf8h3CFfVnWtEplqUZRQfRJ0PoB1+ba&#10;FpubkkTt/r1ZWPBxmJkzzHzZm1Y8yPnGsoJ0lIAgLq1uuFJwLrbfPyB8QNbYWiYFv+RhuRh8zDHX&#10;9slHepxCJSKEfY4K6hC6XEpf1mTQj2xHHL2rdQZDlK6S2uEzwk0rx0kylQYbjgs1drSpqbyd7kbB&#10;/Vxds03hiu10vb6Uu6/DJO0OSn0O+9UMRKA+vMP/7b1WME6zDP7exCc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flz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tnBM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ln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W2cE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PooMUA&#10;AADdAAAADwAAAGRycy9kb3ducmV2LnhtbESP0WrCQBRE3wv+w3IF3+rGgG2JriJK0bdi0g+4Zq/Z&#10;aPZuyG6T2K/vFgp9HGbmDLPejrYRPXW+dqxgMU9AEJdO11wp+Czen99A+ICssXFMCh7kYbuZPK0x&#10;027gM/V5qESEsM9QgQmhzaT0pSGLfu5a4uhdXWcxRNlVUnc4RLhtZJokL9JizXHBYEt7Q+U9/7IK&#10;vj+KcDgOubk8Dn2a3trijPqm1Gw67lYgAo3hP/zXPmkF6WL5C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o+ig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hW7cEA&#10;AADdAAAADwAAAGRycy9kb3ducmV2LnhtbERPzYrCMBC+L/gOYQQvi6ZVFKlGUUHck6D1AcZmbIvN&#10;pCRR69tvDoLHj+9/ue5MI57kfG1ZQTpKQBAXVtdcKrjk++EchA/IGhvLpOBNHtar3s8SM21ffKLn&#10;OZQihrDPUEEVQptJ6YuKDPqRbYkjd7POYIjQlVI7fMVw08hxksykwZpjQ4Ut7Soq7ueHUfC4lLfp&#10;Lnf5frbdXovD73GStkelBv1uswARqAtf8cf9pxWM02mcG9/EJ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IVu3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zds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4nc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xPN2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KQVsEA&#10;AADdAAAADwAAAGRycy9kb3ducmV2LnhtbERPzYrCMBC+L/gOYYS9LJrWxSLVKCqIexK0PsDYjG2x&#10;mZQkavftzUHw+PH9L1a9acWDnG8sK0jHCQji0uqGKwXnYjeagfABWWNrmRT8k4fVcvC1wFzbJx/p&#10;cQqViCHsc1RQh9DlUvqyJoN+bDviyF2tMxgidJXUDp8x3LRykiSZNNhwbKixo21N5e10Nwru5+o6&#10;3Rau2GWbzaXc/xx+0+6g1PewX89BBOrDR/x2/2kFkzS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SkFb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f8sQA&#10;AADdAAAADwAAAGRycy9kb3ducmV2LnhtbESPQWvCQBSE7wX/w/IEb3WTHKREVxFF2lsx6Q94Zp/Z&#10;aPZtyG6T6K/vFgo9DjPzDbPZTbYVA/W+cawgXSYgiCunG64VfJWn1zcQPiBrbB2Tggd52G1nLxvM&#10;tRv5TEMRahEh7HNUYELocil9ZciiX7qOOHpX11sMUfa11D2OEW5bmSXJSlpsOC4Y7OhgqLoX31bB&#10;87MMx/exMJfHcciyW1eeUd+UWsyn/RpEoCn8h//aH1pBlq5S+H0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qH/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iBhcQA&#10;AADdAAAADwAAAGRycy9kb3ducmV2LnhtbESPwW7CMBBE70j9B2sr9QYOPiCUYlBVVLW3ioQPWOJt&#10;HBqvo9hNQr8eIyFxHM3MG81mN7lWDNSHxrOG5SIDQVx503Ct4Vh+zNcgQkQ22HomDRcKsNs+zTaY&#10;Gz/ygYYi1iJBOOSowcbY5VKGypLDsPAdcfJ+fO8wJtnX0vQ4JrhrpcqylXTYcFqw2NG7peq3+HMa&#10;/r/LuP8cC3u67Aelzl15QHPW+uV5ensFEWmKj/C9/WU0qOVKwe1NegJye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4gYX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AOIcUA&#10;AADdAAAADwAAAGRycy9kb3ducmV2LnhtbESP0YrCMBRE3xf8h3AXfFnWtIpl6RpFBdEnQesH3G2u&#10;bdnmpiRR698bQfBxmJkzzGzRm1ZcyfnGsoJ0lIAgLq1uuFJwKjbfPyB8QNbYWiYFd/KwmA8+Zphr&#10;e+MDXY+hEhHCPkcFdQhdLqUvazLoR7Yjjt7ZOoMhSldJ7fAW4aaV4yTJpMGG40KNHa1rKv+PF6Pg&#10;cqrO03Xhik22Wv2V26/9JO32Sg0/++UviEB9eIdf7Z1WME6zC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A4h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28asUA&#10;AADdAAAADwAAAGRycy9kb3ducmV2LnhtbESPzWrDMBCE74W8g9hAb40cU0JxooQQE9pbid0H2Fob&#10;y4m1Mpbqnz59VSj0OMzMN8zuMNlWDNT7xrGC9SoBQVw53XCt4KM8P72A8AFZY+uYFMzk4bBfPOww&#10;027kCw1FqEWEsM9QgQmhy6T0lSGLfuU64uhdXW8xRNnXUvc4RrhtZZokG2mx4bhgsKOToepefFkF&#10;3+9lyF/HwnzO+ZCmt668oL4p9bicjlsQgabwH/5rv2kF6XrzDL9v4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Hbxq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UzzsUA&#10;AADdAAAADwAAAGRycy9kb3ducmV2LnhtbESP0YrCMBRE3wX/IdyFfZE1rWJZukZRQfRJ0PoBd5tr&#10;W7a5KUnU7t8bQfBxmJkzzHzZm1bcyPnGsoJ0nIAgLq1uuFJwLrZf3yB8QNbYWiYF/+RhuRgO5phr&#10;e+cj3U6hEhHCPkcFdQhdLqUvazLox7Yjjt7FOoMhSldJ7fAe4aaVkyTJpMGG40KNHW1qKv9OV6Pg&#10;eq4us03him22Xv+Wu9FhmnYHpT4/+tUPiEB9eIdf7b1WMEmzG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5TPO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HhsQA&#10;AADdAAAADwAAAGRycy9kb3ducmV2LnhtbESPQWvCQBSE70L/w/IKvenGHIKkriKVYm/FxB/wzL5m&#10;o9m3Ibsmsb++WxA8DjPzDbPeTrYVA/W+caxguUhAEFdON1wrOJWf8xUIH5A1to5JwZ08bDcvszXm&#10;2o18pKEItYgQ9jkqMCF0uZS+MmTRL1xHHL0f11sMUfa11D2OEW5bmSZJJi02HBcMdvRhqLoWN6vg&#10;97sM+8NYmPN9P6TppSuPqC9Kvb1Ou3cQgabwDD/aX1pBuswy+H8Tn4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Dh4b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vLM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fQN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Ybyz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f7XsMA&#10;AADdAAAADwAAAGRycy9kb3ducmV2LnhtbERPz2vCMBS+C/sfwhvspqk9iFSjSHFONjysWrw+mmdb&#10;bF5Kktnuv18Owo4f3+/1djSdeJDzrWUF81kCgriyuuVaweX8Pl2C8AFZY2eZFPySh+3mZbLGTNuB&#10;v+lRhFrEEPYZKmhC6DMpfdWQQT+zPXHkbtYZDBG6WmqHQww3nUyTZCENthwbGuwpb6i6Fz9GQb/8&#10;TMvrx/50N19Hd8jzcjjkpVJvr+NuBSLQGP7FT/dRK0jnizg3volP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4f7Xs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texcYA&#10;AADdAAAADwAAAGRycy9kb3ducmV2LnhtbESPQWvCQBSE74X+h+UJvdWNOYhGV5HQWmnxUGvw+sg+&#10;k2D2bdjdmvTfdwXB4zAz3zDL9WBacSXnG8sKJuMEBHFpdcOVguPP++sMhA/IGlvLpOCPPKxXz09L&#10;zLTt+Zuuh1CJCGGfoYI6hC6T0pc1GfRj2xFH72ydwRClq6R22Ee4aWWaJFNpsOG4UGNHeU3l5fBr&#10;FHSzz7Q4fbztL+Zr57Z5XvTbvFDqZTRsFiACDeERvrd3WkE6mc7h9iY+Ab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tex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z38EA&#10;AADdAAAADwAAAGRycy9kb3ducmV2LnhtbERPzYrCMBC+C75DGMGLrGkVVukaRQqKCiuo+wBDM9sW&#10;m0lJota3NwfB48f3v1h1phF3cr62rCAdJyCIC6trLhX8XTZfcxA+IGtsLJOCJ3lYLfu9BWbaPvhE&#10;93MoRQxhn6GCKoQ2k9IXFRn0Y9sSR+7fOoMhQldK7fARw00jJ0nyLQ3WHBsqbCmvqLieb0ZBMds/&#10;89/bZnpJDy7X2+bY4nWk1HDQrX9ABOrCR/x277SCSTqL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cs9/BAAAA3QAAAA8AAAAAAAAAAAAAAAAAmAIAAGRycy9kb3du&#10;cmV2LnhtbFBLBQYAAAAABAAEAPUAAACG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TEHsYA&#10;AADdAAAADwAAAGRycy9kb3ducmV2LnhtbESPQWvCQBSE74X+h+UVequb5NBKdBUJrUqlh6rB6yP7&#10;TILZt2F3Nem/7wqFHoeZ+YaZL0fTiRs531pWkE4SEMSV1S3XCo6Hj5cpCB+QNXaWScEPeVguHh/m&#10;mGs78Dfd9qEWEcI+RwVNCH0upa8aMugntieO3tk6gyFKV0vtcIhw08ksSV6lwZbjQoM9FQ1Vl/3V&#10;KOinn1l52rx/Xcxu69ZFUQ7rolTq+WlczUAEGsN/+K+91Qqy9C2F+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TEH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Zaa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DOXlL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7Zaa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r/8scA&#10;AADdAAAADwAAAGRycy9kb3ducmV2LnhtbESPQWvCQBSE74X+h+UJvdWNE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6//L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NnhscA&#10;AADdAAAADwAAAGRycy9kb3ducmV2LnhtbESPQWvCQBSE74X+h+UJvdWNQVqJriKhWmnxUGvw+sg+&#10;k2D2bdjdmvjv3UKhx2FmvmEWq8G04krON5YVTMYJCOLS6oYrBcfvzfMMhA/IGlvLpOBGHlbLx4cF&#10;Ztr2/EXXQ6hEhLDPUEEdQpdJ6cuaDPqx7Yijd7bOYIjSVVI77CPctDJNkhdpsOG4UGNHeU3l5fBj&#10;FHSzj7Q4vb/tL+Zz57Z5XvTbvFDqaTSs5yACDeE//NfeaQXp5HUKv2/iE5DL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TZ4b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QR8YA&#10;AADdAAAADwAAAGRycy9kb3ducmV2LnhtbESP3WrCQBSE7wu+w3IEb4puYmkjqatIQLGCBX8e4JA9&#10;TYLZs2F31fj23YLQy2FmvmHmy9604kbON5YVpJMEBHFpdcOVgvNpPZ6B8AFZY2uZFDzIw3IxeJlj&#10;ru2dD3Q7hkpECPscFdQhdLmUvqzJoJ/Yjjh6P9YZDFG6SmqH9wg3rZwmyYc02HBcqLGjoqbycrwa&#10;BWX29Sj21/XbKd25Qm/a7w4vr0qNhv3qE0SgPvyHn+2tVjBNs3f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sQR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1cascA&#10;AADdAAAADwAAAGRycy9kb3ducmV2LnhtbESPT2vCQBTE74V+h+UVvNWNOVhJXaWE+gelh9oGr4/s&#10;Mwlm34bd1cRv3xUKHoeZ+Q0zXw6mFVdyvrGsYDJOQBCXVjdcKfj9Wb3OQPiArLG1TApu5GG5eH6a&#10;Y6Ztz990PYRKRAj7DBXUIXSZlL6syaAf2444eifrDIYoXSW1wz7CTSvTJJlKgw3HhRo7ymsqz4eL&#10;UdDNdmlx3Hx+nc1+69Z5XvTrvFBq9DJ8vIMINIRH+L+91QrSydsU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NXGr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Urq8UA&#10;AADdAAAADwAAAGRycy9kb3ducmV2LnhtbESP0WrCQBRE3wv+w3KFvhTdRKGR6CoSsKjQQtUPuGSv&#10;STB7N+yuGv/eFQp9HGbmDLNY9aYVN3K+sawgHScgiEurG64UnI6b0QyED8gaW8uk4EEeVsvB2wJz&#10;be/8S7dDqESEsM9RQR1Cl0vpy5oM+rHtiKN3ts5giNJVUju8R7hp5SRJPqXBhuNCjR0VNZWXw9Uo&#10;KLPdo/i+bqbHdO8K/dX+dHj5UOp92K/nIAL14T/8195qBZM0y+D1Jj4BuX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dSur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5tg8MA&#10;AADdAAAADwAAAGRycy9kb3ducmV2LnhtbERPyWrDMBC9F/IPYgK5NXJ8SIMbJRSTjZQespheB2tq&#10;m1gjIymx8/fVodDj4+3L9WBa8SDnG8sKZtMEBHFpdcOVgutl+7oA4QOyxtYyKXiSh/Vq9LLETNue&#10;T/Q4h0rEEPYZKqhD6DIpfVmTQT+1HXHkfqwzGCJ0ldQO+xhuWpkmyVwabDg21NhRXlN5O9+Ngm5x&#10;TIvv/ebrZj4PbpfnRb/LC6Um4+HjHUSgIfyL/9wHrSCdvcW58U18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5tg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LIGMcA&#10;AADdAAAADwAAAGRycy9kb3ducmV2LnhtbESPQWvCQBSE74X+h+UVvNWNOaiNrlJCq1LxUNvg9ZF9&#10;TYLZt2F3NfHfd4VCj8PMfMMs14NpxZWcbywrmIwTEMSl1Q1XCr6/3p/nIHxA1thaJgU38rBePT4s&#10;MdO250+6HkMlIoR9hgrqELpMSl/WZNCPbUccvR/rDIYoXSW1wz7CTSvTJJlKgw3HhRo7ymsqz8eL&#10;UdDNP9LitH07nM1+5zZ5XvSbvFBq9DS8LkAEGsJ/+K+90wrSyewF7m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SyBj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nD+MMA&#10;AADdAAAADwAAAGRycy9kb3ducmV2LnhtbERP3WrCMBS+H+wdwhl4M2ZaB65UYxmFDjdQWLsHODTH&#10;tticlCRqffvlYrDLj+9/W8xmFFdyfrCsIF0mIIhbqwfuFPw01UsGwgdkjaNlUnAnD8Xu8WGLubY3&#10;/qZrHToRQ9jnqKAPYcql9G1PBv3STsSRO1lnMEToOqkd3mK4GeUqSdbS4MCxoceJyp7ac30xCtq3&#10;z3t5uFSvTfrlSv0xHic8Pyu1eJrfNyACzeFf/OfeawWrNIv745v4BOT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nD+MMAAADdAAAADwAAAAAAAAAAAAAAAACYAgAAZHJzL2Rv&#10;d25yZXYueG1sUEsFBgAAAAAEAAQA9QAAAIg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G0OcYA&#10;AADdAAAADwAAAGRycy9kb3ducmV2LnhtbESPQWvCQBSE70L/w/IKvekmOZSQuooEa6WlB7XB6yP7&#10;TILZt2F3a9J/3y0UPA4z8w2zXE+mFzdyvrOsIF0kIIhrqztuFHydXuc5CB+QNfaWScEPeVivHmZL&#10;LLQd+UC3Y2hEhLAvUEEbwlBI6euWDPqFHYijd7HOYIjSNVI7HCPc9DJLkmdpsOO40OJAZUv19fht&#10;FAz5e1ad37afV/Oxd7uyrMZdWSn19DhtXkAEmsI9/N/eawVZmqf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G0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MqTsYA&#10;AADdAAAADwAAAGRycy9kb3ducmV2LnhtbESPQWvCQBSE7wX/w/KE3urGHEqIriLBWmnpoWrw+sg+&#10;k2D2bdjdmvjv3UKhx2FmvmGW69F04kbOt5YVzGcJCOLK6pZrBafj20sGwgdkjZ1lUnAnD+vV5GmJ&#10;ubYDf9PtEGoRIexzVNCE0OdS+qohg35me+LoXawzGKJ0tdQOhwg3nUyT5FUabDkuNNhT0VB1PfwY&#10;BX32kZbn9+3X1Xzu3a4oymFXlEo9T8fNAkSgMfyH/9p7rSCdZyn8volP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Mq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tdj8UA&#10;AADdAAAADwAAAGRycy9kb3ducmV2LnhtbESP0YrCMBRE3xf2H8Jd8GVZ0yqsUo0iBUWFFdT9gEtz&#10;bYvNTUmi1r83guDjMDNnmOm8M424kvO1ZQVpPwFBXFhdc6ng/7j8GYPwAVljY5kU3MnDfPb5McVM&#10;2xvv6XoIpYgQ9hkqqEJoMyl9UZFB37ctcfRO1hkMUbpSaoe3CDeNHCTJrzRYc1yosKW8ouJ8uBgF&#10;xWhzz/8uy+Ex3bpcr5pdi+dvpXpf3WICIlAX3uFXe60VDNLxEJ5v4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m12P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YXocYA&#10;AADdAAAADwAAAGRycy9kb3ducmV2LnhtbESPQWvCQBSE74X+h+UVeqsbQ5EQXUVCq9LSQ9Xg9ZF9&#10;JsHs27C7mvTfu4VCj8PMfMMsVqPpxI2cby0rmE4SEMSV1S3XCo6H95cMhA/IGjvLpOCHPKyWjw8L&#10;zLUd+Jtu+1CLCGGfo4ImhD6X0lcNGfQT2xNH72ydwRClq6V2OES46WSaJDNpsOW40GBPRUPVZX81&#10;CvrsIy1P27evi/ncuU1RlMOmKJV6fhrXcxCBxvAf/mvvtIJ0mr3C75v4BO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YX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5gYMYA&#10;AADdAAAADwAAAGRycy9kb3ducmV2LnhtbESP0WrCQBRE3wv+w3IFX4puorSV1FUkoFjBQqMfcMne&#10;JsHs3bC7avx7tyD0cZiZM8xi1ZtWXMn5xrKCdJKAIC6tbrhScDpuxnMQPiBrbC2Tgjt5WC0HLwvM&#10;tL3xD12LUIkIYZ+hgjqELpPSlzUZ9BPbEUfv1zqDIUpXSe3wFuGmldMkeZcGG44LNXaU11Sei4tR&#10;UH583fPDZTM7pnuX62373eH5VanRsF9/ggjUh//ws73TCqbp/A3+3sQn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5g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gsTcYA&#10;AADdAAAADwAAAGRycy9kb3ducmV2LnhtbESPQWvCQBSE70L/w/IKvenGHCREV5HQWql4qDb0+sg+&#10;k2D2bdjdmvTfdwWhx2FmvmFWm9F04kbOt5YVzGcJCOLK6pZrBV/nt2kGwgdkjZ1lUvBLHjbrp8kK&#10;c20H/qTbKdQiQtjnqKAJoc+l9FVDBv3M9sTRu1hnMETpaqkdDhFuOpkmyUIabDkuNNhT0VB1Pf0Y&#10;BX32kZbf76/Hqzns3a4oymFXlEq9PI/bJYhAY/gPP9p7rSCdZwu4v4lPQK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gs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J1sYA&#10;AADdAAAADwAAAGRycy9kb3ducmV2LnhtbESPQWvCQBSE74X+h+UVeqsbc6ghuoqEVqWlh6rB6yP7&#10;TILZt2F3Nem/dwuFHoeZ+YZZrEbTiRs531pWMJ0kIIgrq1uuFRwP7y8ZCB+QNXaWScEPeVgtHx8W&#10;mGs78Dfd9qEWEcI+RwVNCH0upa8aMugntieO3tk6gyFKV0vtcIhw08k0SV6lwZbjQoM9FQ1Vl/3V&#10;KOizj7Q8bd++LuZz5zZFUQ6bolTq+Wlcz0EEGsN/+K+90wrSaTaD3zfxCcjl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SJ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sdpMMA&#10;AADdAAAADwAAAGRycy9kb3ducmV2LnhtbERPz2vCMBS+D/wfwhO8zdQepFSjjKJONjyoK7s+mre2&#10;2LyUJLPdf78cBI8f3+/1djSduJPzrWUFi3kCgriyuuVawdd1/5qB8AFZY2eZFPyRh+1m8rLGXNuB&#10;z3S/hFrEEPY5KmhC6HMpfdWQQT+3PXHkfqwzGCJ0tdQOhxhuOpkmyVIabDk2NNhT0VB1u/waBX32&#10;kZbf77vTzXwe3aEoyuFQlErNpuPbCkSgMTzFD/dRK0gXWZwb38Qn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sdp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NqZcYA&#10;AADdAAAADwAAAGRycy9kb3ducmV2LnhtbESP3WrCQBSE7wu+w3IEb4puYqGNqatIQLGCBX8e4JA9&#10;TYLZs2F31fj23YLQy2FmvmHmy9604kbON5YVpJMEBHFpdcOVgvNpPc5A+ICssbVMCh7kYbkYvMwx&#10;1/bOB7odQyUihH2OCuoQulxKX9Zk0E9sRxy9H+sMhihdJbXDe4SbVk6T5F0abDgu1NhRUVN5OV6N&#10;gvLj61Hsr+u3U7pzhd603x1eXpUaDfvVJ4hAffgPP9tbrWCaZjP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NqZ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Hf8QA&#10;AADdAAAADwAAAGRycy9kb3ducmV2LnhtbERPz2vCMBS+C/4P4Qm7adoehnbGMoo62fCgW9n10by1&#10;xealJJnt/vvlMNjx4/u9LSbTizs531lWkK4SEMS11R03Cj7eD8s1CB+QNfaWScEPeSh289kWc21H&#10;vtD9GhoRQ9jnqKANYcil9HVLBv3KDsSR+7LOYIjQNVI7HGO46WWWJI/SYMexocWBypbq2/XbKBjW&#10;r1n1+bI/38zbyR3LshqPZaXUw2J6fgIRaAr/4j/3SSvI0k3cH9/EJ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kh3/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gi5MYA&#10;AADdAAAADwAAAGRycy9kb3ducmV2LnhtbESPQWvCQBSE74X+h+UVequb5FBsdBUJrUqlh6rB6yP7&#10;TILZt2F3Nem/dwuFHoeZ+YaZL0fTiRs531pWkE4SEMSV1S3XCo6Hj5cpCB+QNXaWScEPeVguHh/m&#10;mGs78Dfd9qEWEcI+RwVNCH0upa8aMugntieO3tk6gyFKV0vtcIhw08ksSV6lwZbjQoM9FQ1Vl/3V&#10;KOinn1l52rx/Xcxu69ZFUQ7rolTq+WlczUAEGsN/+K+91Qqy9C2F3zfx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gi5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3xosUA&#10;AADdAAAADwAAAGRycy9kb3ducmV2LnhtbESPwW7CMBBE70j9B2srcQMHHxCkGFQVVe2tIuEDtvE2&#10;Do3XUewmoV+PK1XiOJqZN5rdYXKtGKgPjWcNq2UGgrjypuFaw7l8XWxAhIhssPVMGq4U4LB/mO0w&#10;N37kEw1FrEWCcMhRg42xy6UMlSWHYek74uR9+d5hTLKvpelxTHDXSpVla+mw4bRgsaMXS9V38eM0&#10;/H6U8fg2FvbzehyUunTlCc1F6/nj9PwEItIU7+H/9rvRoFZbBX9v0hOQ+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bfGi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V+BsUA&#10;AADdAAAADwAAAGRycy9kb3ducmV2LnhtbESP0YrCMBRE34X9h3AX9kU0rbKi1SirIOuToPUDrs21&#10;LTY3JYla/94sCPs4zMwZZrHqTCPu5HxtWUE6TEAQF1bXXCo45dvBFIQPyBoby6TgSR5Wy4/eAjNt&#10;H3yg+zGUIkLYZ6igCqHNpPRFRQb90LbE0btYZzBE6UqpHT4i3DRylCQTabDmuFBhS5uKiuvxZhTc&#10;TuXle5O7fDtZr8/Fb38/Ttu9Ul+f3c8cRKAu/Iff7Z1WMEpnY/h7E5+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lX4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jMTcUA&#10;AADdAAAADwAAAGRycy9kb3ducmV2LnhtbESP0WrCQBRE3wv+w3IF3+rGIKWNriJK0bdi0g+4Zq/Z&#10;aPZuyG6T2K/vFgp9HGbmDLPejrYRPXW+dqxgMU9AEJdO11wp+Czen19B+ICssXFMCh7kYbuZPK0x&#10;027gM/V5qESEsM9QgQmhzaT0pSGLfu5a4uhdXWcxRNlVUnc4RLhtZJokL9JizXHBYEt7Q+U9/7IK&#10;vj+KcDgOubk8Dn2a3trijPqm1Gw67lYgAo3hP/zXPmkF6eJtCb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MxN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BD6cUA&#10;AADdAAAADwAAAGRycy9kb3ducmV2LnhtbESP0YrCMBRE3xf8h3AFXxZN66JoNYoKsvskaP2Aa3Nt&#10;i81NSaLWvzcLC/s4zMwZZrnuTCMe5HxtWUE6SkAQF1bXXCo45/vhDIQPyBoby6TgRR7Wq97HEjNt&#10;n3ykxymUIkLYZ6igCqHNpPRFRQb9yLbE0btaZzBE6UqpHT4j3DRynCRTabDmuFBhS7uKitvpbhTc&#10;z+V1sstdvp9ut5fi+/PwlbYHpQb9brMAEagL/+G/9o9WME7nE/h9E5+AXL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MEPp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LdnsYA&#10;AADdAAAADwAAAGRycy9kb3ducmV2LnhtbESP0WrCQBRE3wX/YbmFvohuYjHY1FVUkPZJMPEDrtlr&#10;Epq9G3ZXTf++Wyj4OMzMGWa1GUwn7uR8a1lBOktAEFdWt1wrOJeH6RKED8gaO8uk4Ic8bNbj0Qpz&#10;bR98onsRahEh7HNU0ITQ51L6qiGDfmZ74uhdrTMYonS11A4fEW46OU+STBpsOS402NO+oeq7uBkF&#10;t3N9XexLVx6y3e5SfU6Ob2l/VOr1Zdh+gAg0hGf4v/2lFczT9wz+3sQnI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uLdn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SOsUA&#10;AADdAAAADwAAAGRycy9kb3ducmV2LnhtbESPwW7CMBBE75X4B2uRuBWHHGgbMAiBKrhVJP2AJV7i&#10;QLyOYjcJ/fq6UqUeRzPzRrPejrYRPXW+dqxgMU9AEJdO11wp+Czen19B+ICssXFMCh7kYbuZPK0x&#10;027gM/V5qESEsM9QgQmhzaT0pSGLfu5a4uhdXWcxRNlVUnc4RLhtZJokS2mx5rhgsKW9ofKef1kF&#10;3x9FOByH3Fwehz5Nb21xRn1TajYddysQgcbwH/5rn7SCdPH2Ar9v4hOQm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GlI6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Hsd8IA&#10;AADdAAAADwAAAGRycy9kb3ducmV2LnhtbERPzYrCMBC+L/gOYQQvi6Z1UbQaRQXZPQlaH2BsxrbY&#10;TEoStb69OSx4/Pj+l+vONOJBzteWFaSjBARxYXXNpYJzvh/OQPiArLGxTApe5GG96n0tMdP2yUd6&#10;nEIpYgj7DBVUIbSZlL6oyKAf2ZY4clfrDIYIXSm1w2cMN40cJ8lUGqw5NlTY0q6i4na6GwX3c3md&#10;7HKX76fb7aX4/T78pO1BqUG/2yxABOrCR/zv/tMKxuk8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Mex3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lj08QA&#10;AADdAAAADwAAAGRycy9kb3ducmV2LnhtbESPwW7CMBBE75X4B2uRuBWHHFBJMagCoXJDJP2AbbyN&#10;Q+N1FLtJ4OtxJSSOo5l5o1lvR9uInjpfO1awmCcgiEuna64UfBWH1zcQPiBrbByTgit52G4mL2vM&#10;tBv4TH0eKhEh7DNUYEJoMyl9aciin7uWOHo/rrMYouwqqTscItw2Mk2SpbRYc1ww2NLOUPmb/1kF&#10;t1MR9p9Dbr6v+z5NL21xRn1RajYdP95BBBrDM/xoH7WCdLFawf+b+ATk5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JY9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gUisUA&#10;AADdAAAADwAAAGRycy9kb3ducmV2LnhtbESP0WrCQBRE3wv9h+UWfCm6iVKR1E0wgtgnocYPuGav&#10;SWj2bthdNf59Vyj0cZiZM8y6GE0vbuR8Z1lBOktAENdWd9woOFW76QqED8gae8uk4EEeivz1ZY2Z&#10;tnf+ptsxNCJC2GeooA1hyKT0dUsG/cwOxNG7WGcwROkaqR3eI9z0cp4kS2mw47jQ4kDbluqf49Uo&#10;uJ6ay8e2ctVuWZbnev9+WKTDQanJ27j5BBFoDP/hv/aXVjCPSHi+iU9A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aBSK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CbLsQA&#10;AADdAAAADwAAAGRycy9kb3ducmV2LnhtbESPwW7CMBBE75X6D9ZW6q04+FChgEEIVMGtIuEDlngb&#10;h8brKHaT0K+vKyFxHM3MG81qM7lWDNSHxrOG+SwDQVx503Ct4Vx+vC1AhIhssPVMGm4UYLN+flph&#10;bvzIJxqKWIsE4ZCjBhtjl0sZKksOw8x3xMn78r3DmGRfS9PjmOCulSrL3qXDhtOCxY52lqrv4sdp&#10;+P0s4/4wFvZy2w9KXbvyhOaq9evLtF2CiDTFR/jePhoNSmVz+H+Tn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my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FWcQA&#10;AADdAAAADwAAAGRycy9kb3ducmV2LnhtbESPwW7CMBBE75X6D9ZW6q049QGhFINQUdXeEAkfsMTb&#10;OBCvo9hNQr8eIyFxHM3MG81yPblWDNSHxrOG91kGgrjypuFaw6H8eluACBHZYOuZNFwowHr1/LTE&#10;3PiR9zQUsRYJwiFHDTbGLpcyVJYchpnviJP363uHMcm+lqbHMcFdK1WWzaXDhtOCxY4+LVXn4s9p&#10;+N+Vcfs9FvZ42Q5Knbpyj+ak9evLtPkAEWmKj/C9/WM0KJUpuL1JT0C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CBVn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6gwsQA&#10;AADdAAAADwAAAGRycy9kb3ducmV2LnhtbESPwWrDMBBE74X+g9hCb40cFUJ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OoML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Sic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TL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xK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dLcQA&#10;AADdAAAADwAAAGRycy9kb3ducmV2LnhtbESPwWrDMBBE74X+g9hCb40cQUNwooSQUNpbid0P2Fob&#10;y4m1MpZqO/36qFDIcZiZN8x6O7lWDNSHxrOG+SwDQVx503Ct4at8e1mCCBHZYOuZNFwpwHbz+LDG&#10;3PiRjzQUsRYJwiFHDTbGLpcyVJYchpnviJN38r3DmGRfS9PjmOCulSrLFtJhw2nBYkd7S9Wl+HEa&#10;fj/LeHgfC/t9PQxKnbvyiOas9fPTtFuBiDTFe/i//WE0KJW9wt+b9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rnS3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0pZcUA&#10;AADdAAAADwAAAGRycy9kb3ducmV2LnhtbESP0YrCMBRE3xf8h3AFXxZNrWyRahQVxH0S1voB1+ba&#10;FpubkkStf78RFvZxmJkzzHLdm1Y8yPnGsoLpJAFBXFrdcKXgXOzHcxA+IGtsLZOCF3lYrwYfS8y1&#10;ffIPPU6hEhHCPkcFdQhdLqUvazLoJ7Yjjt7VOoMhSldJ7fAZ4aaVaZJk0mDDcaHGjnY1lbfT3Si4&#10;n6vr165wxT7bbi/l4fM4m3ZHpUbDfrMAEagP/+G/9rdWkKZJ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Sll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GM/sUA&#10;AADdAAAADwAAAGRycy9kb3ducmV2LnhtbESP0YrCMBRE3xf8h3AFXxZNrawr1SgqiPskrPUDrs21&#10;LTY3JYla/94IC/s4zMwZZrHqTCPu5HxtWcF4lIAgLqyuuVRwynfDGQgfkDU2lknBkzyslr2PBWba&#10;PviX7sdQighhn6GCKoQ2k9IXFRn0I9sSR+9incEQpSuldviIcNPINEmm0mDNcaHClrYVFdfjzSi4&#10;ncrL1zZ3+W662ZyL/edhMm4PSg363XoOIlAX/sN/7R+tIE2Tb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gYz+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oys8EA&#10;AADdAAAADwAAAGRycy9kb3ducmV2LnhtbERPS2rDMBDdF3IHMYHuGjlalOBGMaUmpLsSuweYWlPL&#10;qTUylmI7PX21CHT5eP99sbheTDSGzrOG7SYDQdx403Gr4bM+Pu1AhIhssPdMGm4UoDisHvaYGz/z&#10;maYqtiKFcMhRg41xyKUMjSWHYeMH4sR9+9FhTHBspRlxTuGulyrLnqXDjlODxYHeLDU/1dVp+P2o&#10;Y3maK/t1KyelLkN9RnPR+nG9vL6AiLTEf/Hd/W40KJWluelNegLy8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qMrP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K9F8UA&#10;AADdAAAADwAAAGRycy9kb3ducmV2LnhtbESP0YrCMBRE3xf8h3AFXxZNrays1SgqiPskrPUDrs21&#10;LTY3JYla/94IC/s4zMwZZrHqTCPu5HxtWcF4lIAgLqyuuVRwynfDbxA+IGtsLJOCJ3lYLXsfC8y0&#10;ffAv3Y+hFBHCPkMFVQhtJqUvKjLoR7Yljt7FOoMhSldK7fAR4aaRaZJMpcGa40KFLW0rKq7Hm1Fw&#10;O5WXr23u8t10szkX+8/DZNwelBr0u/UcRKAu/If/2j9aQZomM3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Ur0X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GCV8EA&#10;AADdAAAADwAAAGRycy9kb3ducmV2LnhtbERPzYrCMBC+L/gOYYS9LJq2iyLVKCqIexK0PsDYjG2x&#10;mZQkavftzUHw+PH9L1a9acWDnG8sK0jHCQji0uqGKwXnYjeagfABWWNrmRT8k4fVcvC1wFzbJx/p&#10;cQqViCHsc1RQh9DlUvqyJoN+bDviyF2tMxgidJXUDp8x3LQyS5KpNNhwbKixo21N5e10Nwru5+o6&#10;2Rau2E03m0u5/zn8pt1Bqe9hv56DCNSHj/jt/tMKsiyN++Ob+AT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xglfBAAAA3QAAAA8AAAAAAAAAAAAAAAAAmAIAAGRycy9kb3du&#10;cmV2LnhtbFBLBQYAAAAABAAEAPUAAACGAw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kN88QA&#10;AADdAAAADwAAAGRycy9kb3ducmV2LnhtbESPwWrDMBBE74X+g9hCbo1sHUpxo4SQUJJbid0P2Fob&#10;y4m1MpZqO/n6qlDocZiZN8xqM7tOjDSE1rOGfJmBIK69abnR8Fm9P7+CCBHZYOeZNNwowGb9+LDC&#10;wviJTzSWsREJwqFADTbGvpAy1JYchqXviZN39oPDmOTQSDPglOCukyrLXqTDltOCxZ52lupr+e00&#10;3D+quD9Mpf267UelLn11QnPRevE0b99ARJrjf/ivfTQalMpz+H2Tn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JDfP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+5u8UA&#10;AADdAAAADwAAAGRycy9kb3ducmV2LnhtbESP0YrCMBRE3xf8h3AFXxZNW1mRahQVxH0S1voB1+ba&#10;FpubkkStf78RFvZxmJkzzHLdm1Y8yPnGsoJ0koAgLq1uuFJwLvbjOQgfkDW2lknBizysV4OPJeba&#10;PvmHHqdQiQhhn6OCOoQul9KXNRn0E9sRR+9qncEQpaukdviMcNPKLElm0mDDcaHGjnY1lbfT3Si4&#10;n6vr165wxX623V7Kw+dxmnZHpUbDfrMAEagP/+G/9rdWkGVpBu838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7m7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McIMUA&#10;AADdAAAADwAAAGRycy9kb3ducmV2LnhtbESP0YrCMBRE3xf8h3CFfVnWtJWVpRpFBdEnYa0fcG2u&#10;bbG5KUnU7t8bQfBxmJkzzGzRm1bcyPnGsoJ0lIAgLq1uuFJwLDbfvyB8QNbYWiYF/+RhMR98zDDX&#10;9s5/dDuESkQI+xwV1CF0uZS+rMmgH9mOOHpn6wyGKF0ltcN7hJtWZkkykQYbjgs1drSuqbwcrkbB&#10;9Vidf9aFKzaT1epUbr/247TbK/U57JdTEIH68A6/2jutIMvSM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Yxwg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njWsYA&#10;AADdAAAADwAAAGRycy9kb3ducmV2LnhtbESPQWvCQBSE70L/w/IK3nRjkCLRVSSolRYPtQ1eH9ln&#10;Esy+Dbtbk/77bkHocZiZb5jVZjCtuJPzjWUFs2kCgri0uuFKwdfnfrIA4QOyxtYyKfghD5v102iF&#10;mbY9f9D9HCoRIewzVFCH0GVS+rImg35qO+LoXa0zGKJ0ldQO+wg3rUyT5EUabDgu1NhRXlN5O38b&#10;Bd3iLS0ur7vTzbwf3SHPi/6QF0qNn4ftEkSgIfyHH+2jVpCmsz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njW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GUm8YA&#10;AADdAAAADwAAAGRycy9kb3ducmV2LnhtbESP0WrCQBRE3wv+w3IFX0Q3SbFKdBUJWNqCQtUPuGSv&#10;STB7N+yuGv++Wyj0cZiZM8xq05tW3Mn5xrKCdJqAIC6tbrhScD7tJgsQPiBrbC2Tgid52KwHLyvM&#10;tX3wN92PoRIRwj5HBXUIXS6lL2sy6Ke2I47exTqDIUpXSe3wEeGmlVmSvEmDDceFGjsqaiqvx5tR&#10;UM4/n8X+tns9pV+u0O/tocPrWKnRsN8uQQTqw3/4r/2hFWRZOoP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hGUm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fYtsYA&#10;AADdAAAADwAAAGRycy9kb3ducmV2LnhtbESPQWvCQBSE7wX/w/KE3urGHERS1yBBrbT0UGvw+sg+&#10;k5Ds27C7Nem/7xYKPQ4z8w2zySfTizs531pWsFwkIIgrq1uuFVw+D09rED4ga+wtk4Jv8pBvZw8b&#10;zLQd+YPu51CLCGGfoYImhCGT0lcNGfQLOxBH72adwRClq6V2OEa46WWaJCtpsOW40OBARUNVd/4y&#10;Cob1a1peX/bvnXk7uWNRlOOxKJV6nE+7ZxCBpvAf/muftII0Xa7g9018An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fY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9LcYA&#10;AADdAAAADwAAAGRycy9kb3ducmV2LnhtbESPQWvCQBSE70L/w/IK3nRjDlaiq0hQKy0eahu8PrLP&#10;JJh9G3a3Jv333YLQ4zAz3zCrzWBacSfnG8sKZtMEBHFpdcOVgq/P/WQBwgdkja1lUvBDHjbrp9EK&#10;M217/qD7OVQiQthnqKAOocuk9GVNBv3UdsTRu1pnMETpKqkd9hFuWpkmyVwabDgu1NhRXlN5O38b&#10;Bd3iLS0ur7vTzbwf3SHPi/6QF0qNn4ftEkSgIfyHH+2jVpCmsxf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t9L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TpX8IA&#10;AADdAAAADwAAAGRycy9kb3ducmV2LnhtbERPz2vCMBS+D/wfwhO8zdQeRDqjSFEnGx50Fq+P5tkW&#10;m5eSZLb775eD4PHj+71cD6YVD3K+saxgNk1AEJdWN1wpuPzs3hcgfEDW2FomBX/kYb0avS0x07bn&#10;Ez3OoRIxhH2GCuoQukxKX9Zk0E9tRxy5m3UGQ4SuktphH8NNK9MkmUuDDceGGjvKayrv51+joFt8&#10;pcX1c3u8m++D2+d50e/zQqnJeNh8gAg0hJf46T5oBWk6i3Pj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pOlfwgAAAN0AAAAPAAAAAAAAAAAAAAAAAJgCAABkcnMvZG93&#10;bnJldi54bWxQSwUGAAAAAAQABAD1AAAAhwM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yensYA&#10;AADdAAAADwAAAGRycy9kb3ducmV2LnhtbESP0WrCQBRE3wv+w3IFX0Q3ScFqdBUJWNqCQtUPuGSv&#10;STB7N+yuGv++Wyj0cZiZM8xq05tW3Mn5xrKCdJqAIC6tbrhScD7tJnMQPiBrbC2Tgid52KwHLyvM&#10;tX3wN92PoRIRwj5HBXUIXS6lL2sy6Ke2I47exTqDIUpXSe3wEeGmlVmSzKTBhuNCjR0VNZXX480o&#10;KN8+n8X+tns9pV+u0O/tocPrWKnRsN8uQQTqw3/4r/2hFWRZuoDfN/EJ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1yens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v5MMA&#10;AADdAAAADwAAAGRycy9kb3ducmV2LnhtbERPz2vCMBS+D/Y/hCfsNlNzGNIZRYpzsuFBXfH6aJ5t&#10;sXkpSWa7/345CB4/vt+L1Wg7cSMfWscaZtMMBHHlTMu1hp/Tx+scRIjIBjvHpOGPAqyWz08LzI0b&#10;+EC3Y6xFCuGQo4Ymxj6XMlQNWQxT1xMn7uK8xZigr6XxOKRw20mVZW/SYsupocGeioaq6/HXaujn&#10;X6o8f272V/u989uiKIdtUWr9MhnX7yAijfEhvrt3RoNSKu1Pb9IT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4v5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ZYJcUA&#10;AADdAAAADwAAAGRycy9kb3ducmV2LnhtbESP0WrCQBRE3wX/YbmFvkjdJEJboqtIwFKFCo1+wCV7&#10;mwSzd8PuqvHvu4Lg4zAzZ5jFajCduJDzrWUF6TQBQVxZ3XKt4HjYvH2C8AFZY2eZFNzIw2o5Hi0w&#10;1/bKv3QpQy0ihH2OCpoQ+lxKXzVk0E9tTxy9P+sMhihdLbXDa4SbTmZJ8i4NthwXGuypaKg6lWej&#10;oPrY3oqf82Z2SHeu0F/dvsfTRKnXl2E9BxFoCM/wo/2tFWRZlsL9TX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RlglxQAAAN0AAAAPAAAAAAAAAAAAAAAAAJgCAABkcnMv&#10;ZG93bnJldi54bWxQSwUGAAAAAAQABAD1AAAAig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AUCMQA&#10;AADdAAAADwAAAGRycy9kb3ducmV2LnhtbERPTWvCQBS8C/0Pyyt4001zKJK6BgmtFUsP2oZeH9ln&#10;EpJ9G3a3Jv57t1BwbsN8Met8Mr24kPOtZQVPywQEcWV1y7WC76+3xQqED8gae8uk4Eoe8s3DbI2Z&#10;tiMf6XIKtYgl7DNU0IQwZFL6qiGDfmkH4qidrTMYInW11A7HWG56mSbJszTYclxocKCioao7/RoF&#10;w+qQlj/vr5+d+di7XVGU464olZo/TtsXEIGmcDf/p/daQRoBf2/iE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gFAjEAAAA3QAAAA8AAAAAAAAAAAAAAAAAmAIAAGRycy9k&#10;b3ducmV2LnhtbFBLBQYAAAAABAAEAPUAAACJAw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yxk8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yxk8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H7vcYA&#10;AADdAAAADwAAAGRycy9kb3ducmV2LnhtbESP0WrCQBRE3wX/YblCX0Q3plIldZUSUKzQQqMfcMne&#10;JsHs3bC7avz7bkHwcZiZM8xq05tWXMn5xrKC2TQBQVxa3XCl4HTcTpYgfEDW2FomBXfysFkPByvM&#10;tL3xD12LUIkIYZ+hgjqELpPSlzUZ9FPbEUfv1zqDIUpXSe3wFuGmlWmSvEmDDceFGjvKayrPxcUo&#10;KBef9/zrsn09zg4u17v2u8PzWKmXUf/xDiJQH57hR3uvFaRpOof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H7vc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mMfMYA&#10;AADdAAAADwAAAGRycy9kb3ducmV2LnhtbESPQUvDQBSE74L/YXmCN7vpglJiN6EErUXxYDX0+si+&#10;JqHZt2F3beK/dwWhx2FmvmHW5WwHcSYfescalosMBHHjTM+thq/P57sViBCRDQ6OScMPBSiL66s1&#10;5sZN/EHnfWxFgnDIUUMX45hLGZqOLIaFG4mTd3TeYkzSt9J4nBLcDlJl2YO02HNa6HCkqqPmtP+2&#10;GsbVq6oPL0/vJ/u289uqqqdtVWt9ezNvHkFEmuMl/N/eGQ1KqX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MmMf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/AUcQA&#10;AADdAAAADwAAAGRycy9kb3ducmV2LnhtbESP0YrCMBRE3xf2H8Jd8GVZUyuoVKNIQVFhBXU/4NJc&#10;22JzU5Ko9e+NIOzjMDNnmNmiM424kfO1ZQWDfgKCuLC65lLB32n1MwHhA7LGxjIpeJCHxfzzY4aZ&#10;tnc+0O0YShEh7DNUUIXQZlL6oiKDvm9b4uidrTMYonSl1A7vEW4amSbJSBqsOS5U2FJeUXE5Xo2C&#10;Yrx95L/X1fA02Llcr5t9i5dvpXpf3XIKIlAX/sPv9kYrSNN0BK838QnI+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vwFHEAAAA3QAAAA8AAAAAAAAAAAAAAAAAmAIAAGRycy9k&#10;b3ducmV2LnhtbFBLBQYAAAAABAAEAPUAAACJAw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e3kMYA&#10;AADdAAAADwAAAGRycy9kb3ducmV2LnhtbESPQUvDQBSE74L/YXmCN7vpHrTEbkIJWoviwWro9ZF9&#10;TUKzb8Pu2sR/7wpCj8PMfMOsy9kO4kw+9I41LBcZCOLGmZ5bDV+fz3crECEiGxwck4YfClAW11dr&#10;zI2b+IPO+9iKBOGQo4YuxjGXMjQdWQwLNxIn7+i8xZikb6XxOCW4HaTKsntpsee00OFIVUfNaf9t&#10;NYyrV1UfXp7eT/Zt57dVVU/bqtb69mbePIKINMdL+L+9MxqUUg/w9yY9AVn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1e3kM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zxuMIA&#10;AADdAAAADwAAAGRycy9kb3ducmV2LnhtbERPzYrCMBC+C75DGGEvsqZWUKlGWQouu4KCdR9gaMa2&#10;2ExKErW+/eYgePz4/tfb3rTiTs43lhVMJwkI4tLqhisFf+fd5xKED8gaW8uk4EketpvhYI2Ztg8+&#10;0b0IlYgh7DNUUIfQZVL6siaDfmI74shdrDMYInSV1A4fMdy0Mk2SuTTYcGyosaO8pvJa3IyCcvH7&#10;zA+33ew83btcf7fHDq9jpT5G/dcKRKA+vMUv949WkKZpnBvfxCc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PG4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SGecYA&#10;AADdAAAADwAAAGRycy9kb3ducmV2LnhtbESPQWvCQBSE74X+h+UVvNWNexCbuoqE1oqlh9oGr4/s&#10;Mwlm34bdrYn/vlsoeBxm5htmuR5tJy7kQ+tYw2yagSCunGm51vD99fq4ABEissHOMWm4UoD16v5u&#10;iblxA3/S5RBrkSAcctTQxNjnUoaqIYth6nri5J2ctxiT9LU0HocEt51UWTaXFltOCw32VDRUnQ8/&#10;VkO/2Kvy+PbycbbvO78tinLYFqXWk4dx8wwi0hhv4f/2zmhQSj3B35v0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SGe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NrY8IA&#10;AADdAAAADwAAAGRycy9kb3ducmV2LnhtbERPzYrCMBC+C/sOYRa8iKZWcKUaZSkouqCw1QcYmtm2&#10;2ExKErW+vTkIe/z4/leb3rTiTs43lhVMJwkI4tLqhisFl/N2vADhA7LG1jIpeJKHzfpjsMJM2wf/&#10;0r0IlYgh7DNUUIfQZVL6siaDfmI74sj9WWcwROgqqR0+YrhpZZokc2mw4dhQY0d5TeW1uBkF5dfh&#10;mR9v29l5+uNyvWtPHV5HSg0/++8liEB9+Be/3XutIE1ncX98E5+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02tjwgAAAN0AAAAPAAAAAAAAAAAAAAAAAJgCAABkcnMvZG93&#10;bnJldi54bWxQSwUGAAAAAAQABAD1AAAAhwM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cosYA&#10;AADdAAAADwAAAGRycy9kb3ducmV2LnhtbESPQWvCQBSE70L/w/IK3nRjhCLRVSSolRYPtQ1eH9ln&#10;Esy+Dbtbk/77bkHocZiZb5jVZjCtuJPzjWUFs2kCgri0uuFKwdfnfrIA4QOyxtYyKfghD5v102iF&#10;mbY9f9D9HCoRIewzVFCH0GVS+rImg35qO+LoXa0zGKJ0ldQO+wg3rUyT5EUabDgu1NhRXlN5O38b&#10;Bd3iLS0ur7vTzbwf3SHPi/6QF0qNn4ftEkSgIfyHH+2jVpCm8x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sco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mC1cYA&#10;AADdAAAADwAAAGRycy9kb3ducmV2LnhtbESPQUvDQBSE74L/YXmCN7vpClJiN6EErUXxYDX0+si+&#10;JqHZt2F3beK/dwWhx2FmvmHW5WwHcSYfescalosMBHHjTM+thq/P57sViBCRDQ6OScMPBSiL66s1&#10;5sZN/EHnfWxFgnDIUUMX45hLGZqOLIaFG4mTd3TeYkzSt9J4nBLcDlJl2YO02HNa6HCkqqPmtP+2&#10;GsbVq6oPL0/vJ/u289uqqqdtVWt9ezNvHkFEmuMl/N/eGQ1K3Sv4e5OegC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mC1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UnTsYA&#10;AADdAAAADwAAAGRycy9kb3ducmV2LnhtbESPQWvCQBSE70L/w/IEb7oxQpHoKhJalRYPtQ1eH9ln&#10;Esy+Dbtbk/77bkHocZiZb5j1djCtuJPzjWUF81kCgri0uuFKwdfn63QJwgdkja1lUvBDHrabp9Ea&#10;M217/qD7OVQiQthnqKAOocuk9GVNBv3MdsTRu1pnMETpKqkd9hFuWpkmybM02HBcqLGjvKbydv42&#10;CrrlW1pcDi+nm3k/un2eF/0+L5SajIfdCkSgIfyHH+2jVpCmiwX8vY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UnT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tYMYA&#10;AADdAAAADwAAAGRycy9kb3ducmV2LnhtbESP3WrCQBSE7wt9h+UI3hTdGEuV6ColoGjBgj8PcMge&#10;k2D2bNhdNb69KxR6OczMN8x82ZlG3Mj52rKC0TABQVxYXXOp4HRcDaYgfEDW2FgmBQ/ysFy8v80x&#10;0/bOe7odQikihH2GCqoQ2kxKX1Rk0A9tSxy9s3UGQ5SulNrhPcJNI9Mk+ZIGa44LFbaUV1RcDlej&#10;oJhsH/nuuhofRz8u1+vmt8XLh1L9Xvc9AxGoC//hv/ZGK0jT8Se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htY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aocYA&#10;AADdAAAADwAAAGRycy9kb3ducmV2LnhtbESPQWvCQBSE7wX/w/IEb3VjikVSVynBqlh6qBp6fWRf&#10;k2D2bdhdTfrvu0Khx2FmvmGW68G04kbON5YVzKYJCOLS6oYrBefT2+MChA/IGlvLpOCHPKxXo4cl&#10;Ztr2/Em3Y6hEhLDPUEEdQpdJ6cuaDPqp7Yij922dwRClq6R22Ee4aWWaJM/SYMNxocaO8prKy/Fq&#10;FHSLQ1p87TYfF/O+d9s8L/ptXig1GQ+vLyACDeE//NfeawVp+jSH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RAao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KE1sYA&#10;AADdAAAADwAAAGRycy9kb3ducmV2LnhtbESPQWvCQBSE74L/YXlCb7oxBZHoKhKslUoPtQ1eH9ln&#10;Esy+Dbtbk/77rlDocZiZb5j1djCtuJPzjWUF81kCgri0uuFKwdfny3QJwgdkja1lUvBDHrab8WiN&#10;mbY9f9D9HCoRIewzVFCH0GVS+rImg35mO+LoXa0zGKJ0ldQO+wg3rUyTZCENNhwXauwor6m8nb+N&#10;gm75lhaX1/37zZyO7pDnRX/IC6WeJsNuBSLQEP7Df+2jVpCmzwt4vIlP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cKE1s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4hTcYA&#10;AADdAAAADwAAAGRycy9kb3ducmV2LnhtbESPQWvCQBSE7wX/w/IEb3VjClZSVynBqlh6qBp6fWRf&#10;k2D2bdhdTfrvu0Khx2FmvmGW68G04kbON5YVzKYJCOLS6oYrBefT2+MChA/IGlvLpOCHPKxXo4cl&#10;Ztr2/Em3Y6hEhLDPUEEdQpdJ6cuaDPqp7Yij922dwRClq6R22Ee4aWWaJHNpsOG4UGNHeU3l5Xg1&#10;CrrFIS2+dpuPi3nfu22eF/02L5SajIfXFxCBhvAf/mvvtYI0fXqG+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4hTcYAAADdAAAADwAAAAAAAAAAAAAAAACYAgAAZHJz&#10;L2Rvd25yZXYueG1sUEsFBgAAAAAEAAQA9QAAAIs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1P8MA&#10;AADdAAAADwAAAGRycy9kb3ducmV2LnhtbERPz2vCMBS+D/wfwhO8zdQKQ6pRpKgTxw5zFq+P5tkW&#10;m5eSZLb+98thsOPH93u1GUwrHuR8Y1nBbJqAIC6tbrhScPnevy5A+ICssbVMCp7kYbMevaww07bn&#10;L3qcQyViCPsMFdQhdJmUvqzJoJ/ajjhyN+sMhghdJbXDPoabVqZJ8iYNNhwbauwor6m8n3+Mgm5x&#10;Sovr++7zbj6O7pDnRX/IC6Um42G7BBFoCP/iP/dRK0jTeZwb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xG1P8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0QpMcA&#10;AADdAAAADwAAAGRycy9kb3ducmV2LnhtbESPzWrDMBCE74W8g9hAb4kcF0riRgnB5I+WHprU9LpY&#10;W9vEWhlJid23rwqBHoeZ+YZZrgfTihs531hWMJsmIIhLqxuuFHyed5M5CB+QNbaWScEPeVivRg9L&#10;zLTt+YNup1CJCGGfoYI6hC6T0pc1GfRT2xFH79s6gyFKV0ntsI9w08o0SZ6lwYbjQo0d5TWVl9PV&#10;KOjmr2nxddi+X8zb0e3zvOj3eaHU43jYvIAINIT/8L191ArS9GkBf2/i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RdEKTHAAAA3QAAAA8AAAAAAAAAAAAAAAAAmAIAAGRy&#10;cy9kb3ducmV2LnhtbFBLBQYAAAAABAAEAPUAAACMAw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HKRMMA&#10;AADdAAAADwAAAGRycy9kb3ducmV2LnhtbERPz2vCMBS+D/wfwhO8zdQiQ6pRpKgTxw5zFq+P5tkW&#10;m5eSZLb+98thsOPH93u1GUwrHuR8Y1nBbJqAIC6tbrhScPnevy5A+ICssbVMCp7kYbMevaww07bn&#10;L3qcQyViCPsMFdQhdJmUvqzJoJ/ajjhyN+sMhghdJbXDPoabVqZJ8iYNNhwbauwor6m8n3+Mgm5x&#10;Sovr++7zbj6O7pDnRX/IC6Um42G7BBFoCP/iP/dRK0jTedwf38QnIN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HKRMMAAADdAAAADwAAAAAAAAAAAAAAAACYAgAAZHJzL2Rv&#10;d25yZXYueG1sUEsFBgAAAAAEAAQA9QAAAIgD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oi7sQA&#10;AADdAAAADwAAAGRycy9kb3ducmV2LnhtbESPwWrDMBBE74H+g9hCbokcEUJwo4TSUNpbiZ0P2Fpb&#10;y6m1MpZqO/36qFDIcZiZN8zuMLlWDNSHxrOG1TIDQVx503Ct4Vy+LrYgQkQ22HomDVcKcNg/zHaY&#10;Gz/yiYYi1iJBOOSowcbY5VKGypLDsPQdcfK+fO8wJtnX0vQ4JrhrpcqyjXTYcFqw2NGLpeq7+HEa&#10;fj/KeHwbC/t5PQ5KXbryhOai9fxxen4CEWmK9/B/+91oUGq9gr836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6Iu7EAAAA3QAAAA8AAAAAAAAAAAAAAAAAmAIAAGRycy9k&#10;b3ducmV2LnhtbFBLBQYAAAAABAAEAPUAAACJ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yWpsUA&#10;AADdAAAADwAAAGRycy9kb3ducmV2LnhtbESP0YrCMBRE3xf8h3AFXxZNrbsi1SgqiPskrPUDrs21&#10;LTY3JYla/94IC/s4zMwZZrHqTCPu5HxtWcF4lIAgLqyuuVRwynfDGQgfkDU2lknBkzyslr2PBWba&#10;PviX7sdQighhn6GCKoQ2k9IXFRn0I9sSR+9incEQpSuldviIcNPINEmm0mDNcaHClrYVFdfjzSi4&#10;ncrL9zZ3+W662ZyL/edhMm4PSg363XoOIlAX/sN/7R+tIE2/Uni/iU9AL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nJa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QZAsUA&#10;AADdAAAADwAAAGRycy9kb3ducmV2LnhtbESPwWrDMBBE74X+g9hCb41cNZTiRAmhobS3EDsfsLU2&#10;lhNrZSzVdvr1VSDQ4zAzb5jlenKtGKgPjWcNz7MMBHHlTcO1hkP58fQGIkRkg61n0nChAOvV/d0S&#10;c+NH3tNQxFokCIccNdgYu1zKUFlyGGa+I07e0fcOY5J9LU2PY4K7Vqose5UOG04LFjt6t1Sdix+n&#10;4XdXxu3nWNjvy3ZQ6tSVezQnrR8fps0CRKQp/odv7S+jQan5C1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BkC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mrScUA&#10;AADdAAAADwAAAGRycy9kb3ducmV2LnhtbESP0YrCMBRE3wX/IVzBF1lTqytL1ygqiD4JWj/gbnNt&#10;yzY3JYna/fuNIPg4zMwZZrHqTCPu5HxtWcFknIAgLqyuuVRwyXcfXyB8QNbYWCYFf+Rhtez3Fphp&#10;++AT3c+hFBHCPkMFVQhtJqUvKjLox7Yljt7VOoMhSldK7fAR4aaRaZLMpcGa40KFLW0rKn7PN6Pg&#10;dimvn9vc5bv5ZvNT7EfH6aQ9KjUcdOtvEIG68A6/2getIE1nM3i+iU9AL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OatJ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Ek7cUA&#10;AADdAAAADwAAAGRycy9kb3ducmV2LnhtbESPwWrDMBBE74X+g9hCb41c0ZTiRAmhobS3EDsfsLU2&#10;lhNrZSzVdvr1VSDQ4zAzb5jlenKtGKgPjWcNz7MMBHHlTcO1hkP58fQGIkRkg61n0nChAOvV/d0S&#10;c+NH3tNQxFokCIccNdgYu1zKUFlyGGa+I07e0fcOY5J9LU2PY4K7Vqose5UOG04LFjt6t1Sdix+n&#10;4XdXxu3nWNjvy3ZQ6tSVezQnrR8fps0CRKQp/odv7S+jQamXOVz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wSTtxQAAAN0AAAAPAAAAAAAAAAAAAAAAAJgCAABkcnMv&#10;ZG93bnJldi54bWxQSwUGAAAAAAQABAD1AAAAigM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QpcYA&#10;AADdAAAADwAAAGRycy9kb3ducmV2LnhtbESP0WrCQBRE34X+w3ILfZG6MWooqatUQeyTYOIH3Gav&#10;SWj2bthdNf17Vyj4OMzMGWa5HkwnruR8a1nBdJKAIK6sbrlWcCp37x8gfEDW2FkmBX/kYb16GS0x&#10;1/bGR7oWoRYRwj5HBU0IfS6lrxoy6Ce2J47e2TqDIUpXS+3wFuGmk2mSZNJgy3GhwZ62DVW/xcUo&#10;uJzq82JbunKXbTY/1X58mE37g1Jvr8PXJ4hAQ3iG/9vfWkGazjN4vIlP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eQpc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s1PsYA&#10;AADdAAAADwAAAGRycy9kb3ducmV2LnhtbESP3WrCQBSE74W+w3IKvZG6Mf60RFepgtQrQeMDnGaP&#10;STB7NuyuGt++KwheDjPzDTNfdqYRV3K+tqxgOEhAEBdW11wqOOabz28QPiBrbCyTgjt5WC7eenPM&#10;tL3xnq6HUIoIYZ+hgiqENpPSFxUZ9APbEkfvZJ3BEKUrpXZ4i3DTyDRJptJgzXGhwpbWFRXnw8Uo&#10;uBzL02Sdu3wzXa3+it/+bjRsd0p9vHc/MxCBuvAKP9tbrSBNx1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Os1Ps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ShTMIA&#10;AADdAAAADwAAAGRycy9kb3ducmV2LnhtbERPzYrCMBC+L/gOYQQvi6Z2VaQaRQXZPQlaH2BsxrbY&#10;TEoStb69OSx4/Pj+l+vONOJBzteWFYxHCQjiwuqaSwXnfD+cg/ABWWNjmRS8yMN61ftaYqbtk4/0&#10;OIVSxBD2GSqoQmgzKX1RkUE/si1x5K7WGQwRulJqh88YbhqZJslMGqw5NlTY0q6i4na6GwX3c3md&#10;7nKX72fb7aX4/T78jNuDUoN+t1mACNSFj/jf/acVpOkkzo1v4hOQq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dKFMwgAAAN0AAAAPAAAAAAAAAAAAAAAAAJgCAABkcnMvZG93&#10;bnJldi54bWxQSwUGAAAAAAQABAD1AAAAhwM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gE18YA&#10;AADdAAAADwAAAGRycy9kb3ducmV2LnhtbESP3WrCQBSE74W+w3IKvZG6Mf7QRlepgtQrQeMDnGaP&#10;STB7NuyuGt++KwheDjPzDTNfdqYRV3K+tqxgOEhAEBdW11wqOOabzy8QPiBrbCyTgjt5WC7eenPM&#10;tL3xnq6HUIoIYZ+hgiqENpPSFxUZ9APbEkfvZJ3BEKUrpXZ4i3DTyDRJptJgzXGhwpbWFRXnw8Uo&#10;uBzL02Sdu3wzXa3+it/+bjRsd0p9vHc/MxCBuvAKP9tbrSBNx9/weBOfgF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jgE18YAAADdAAAADwAAAAAAAAAAAAAAAACYAgAAZHJz&#10;L2Rvd25yZXYueG1sUEsFBgAAAAAEAAQA9QAAAIsD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8RqMEA&#10;AADdAAAADwAAAGRycy9kb3ducmV2LnhtbERP3WrCMBS+H/gO4QjezdSAY3RGEUXm3bD1Ac6as6au&#10;OSlN1laffrkY7PLj+9/sJteKgfrQeNawWmYgiCtvGq41XMvT8yuIEJENtp5Jw50C7Lazpw3mxo98&#10;oaGItUghHHLUYGPscilDZclhWPqOOHFfvncYE+xraXocU7hrpcqyF+mw4dRgsaODpeq7+HEaHh9l&#10;PL6Phf28Hwelbl15QXPTejGf9m8gIk3xX/znPhsNSq3T/vQmPQG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vEajBAAAA3QAAAA8AAAAAAAAAAAAAAAAAmAIAAGRycy9kb3du&#10;cmV2LnhtbFBLBQYAAAAABAAEAPUAAACGAw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eeDMUA&#10;AADdAAAADwAAAGRycy9kb3ducmV2LnhtbESP0YrCMBRE3xf8h3CFfVnWtF2UpRpFBXGfBK0fcG2u&#10;bbG5KUnU7t8bQfBxmJkzzGzRm1bcyPnGsoJ0lIAgLq1uuFJwLDbfvyB8QNbYWiYF/+RhMR98zDDX&#10;9s57uh1CJSKEfY4K6hC6XEpf1mTQj2xHHL2zdQZDlK6S2uE9wk0rsySZSIMNx4UaO1rXVF4OV6Pg&#10;eqzO43Xhis1ktTqV26/dT9rtlPoc9sspiEB9eIdf7T+tIMvGKTzfxCc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54MxQAAAN0AAAAPAAAAAAAAAAAAAAAAAJgCAABkcnMv&#10;ZG93bnJldi54bWxQSwUGAAAAAAQABAD1AAAAigM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K1L8YA&#10;AADdAAAADwAAAGRycy9kb3ducmV2LnhtbESP0WrCQBRE3wX/YblCX0Q3plgldZUSUKzQQqMfcMne&#10;JsHs3bC7avz7bkHwcZiZM8xq05tWXMn5xrKC2TQBQVxa3XCl4HTcTpYgfEDW2FomBXfysFkPByvM&#10;tL3xD12LUIkIYZ+hgjqELpPSlzUZ9FPbEUfv1zqDIUpXSe3wFuGmlWmSvEmDDceFGjvKayrPxcUo&#10;KBef9/zrsn09zg4u17v2u8PzWKmXUf/xDiJQH57hR3uvFaTpPIX/N/EJ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K1L8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4QtMYA&#10;AADdAAAADwAAAGRycy9kb3ducmV2LnhtbESP3WrCQBSE7wt9h+UI3hTdGGmV6ColoGjBgj8PcMge&#10;k2D2bNhdNb69KxR6OczMN8x82ZlG3Mj52rKC0TABQVxYXXOp4HRcDaYgfEDW2FgmBQ/ysFy8v80x&#10;0/bOe7odQikihH2GCqoQ2kxKX1Rk0A9tSxy9s3UGQ5SulNrhPcJNI9Mk+ZIGa44LFbaUV1RcDlej&#10;oJhsH/nuuhofRz8u1+vmt8XLh1L9Xvc9AxGoC//hv/ZGK0jTzzG83sQnIB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4QtMYAAADdAAAADwAAAAAAAAAAAAAAAACYAgAAZHJz&#10;L2Rvd25yZXYueG1sUEsFBgAAAAAEAAQA9QAAAIsD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B35"/>
    <w:rsid w:val="00020F8E"/>
    <w:rsid w:val="00040BA0"/>
    <w:rsid w:val="00052382"/>
    <w:rsid w:val="0006568A"/>
    <w:rsid w:val="000668CE"/>
    <w:rsid w:val="00071B1F"/>
    <w:rsid w:val="00076F0F"/>
    <w:rsid w:val="00084253"/>
    <w:rsid w:val="00094BC8"/>
    <w:rsid w:val="000D1F49"/>
    <w:rsid w:val="000E0945"/>
    <w:rsid w:val="001632C0"/>
    <w:rsid w:val="00165CEB"/>
    <w:rsid w:val="001727CA"/>
    <w:rsid w:val="001B0B3A"/>
    <w:rsid w:val="001C171C"/>
    <w:rsid w:val="001C66AD"/>
    <w:rsid w:val="001D38B2"/>
    <w:rsid w:val="001E7FCD"/>
    <w:rsid w:val="001F3377"/>
    <w:rsid w:val="002C56E6"/>
    <w:rsid w:val="00354D2A"/>
    <w:rsid w:val="00361E11"/>
    <w:rsid w:val="003679C8"/>
    <w:rsid w:val="00381B35"/>
    <w:rsid w:val="0040090B"/>
    <w:rsid w:val="00423D1D"/>
    <w:rsid w:val="00424AED"/>
    <w:rsid w:val="00433D57"/>
    <w:rsid w:val="0046302A"/>
    <w:rsid w:val="00487D2D"/>
    <w:rsid w:val="004C6512"/>
    <w:rsid w:val="004D5D62"/>
    <w:rsid w:val="00504AA9"/>
    <w:rsid w:val="005112D0"/>
    <w:rsid w:val="00527913"/>
    <w:rsid w:val="00533D86"/>
    <w:rsid w:val="00555681"/>
    <w:rsid w:val="00577E06"/>
    <w:rsid w:val="005A3BF7"/>
    <w:rsid w:val="005B4106"/>
    <w:rsid w:val="005E36F8"/>
    <w:rsid w:val="005F2035"/>
    <w:rsid w:val="005F7990"/>
    <w:rsid w:val="00600AC2"/>
    <w:rsid w:val="00615D3F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4535"/>
    <w:rsid w:val="007C6A52"/>
    <w:rsid w:val="008119CC"/>
    <w:rsid w:val="0082043E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87A08"/>
    <w:rsid w:val="00A90467"/>
    <w:rsid w:val="00AA78DD"/>
    <w:rsid w:val="00AE60D3"/>
    <w:rsid w:val="00B208D4"/>
    <w:rsid w:val="00B27589"/>
    <w:rsid w:val="00B72D2F"/>
    <w:rsid w:val="00BD4753"/>
    <w:rsid w:val="00BD5CB1"/>
    <w:rsid w:val="00BE62EE"/>
    <w:rsid w:val="00C003BA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30F0C"/>
    <w:rsid w:val="00D50B65"/>
    <w:rsid w:val="00D90F4C"/>
    <w:rsid w:val="00DB3FAD"/>
    <w:rsid w:val="00DD40BE"/>
    <w:rsid w:val="00E33284"/>
    <w:rsid w:val="00E61C09"/>
    <w:rsid w:val="00E66C3D"/>
    <w:rsid w:val="00EB263C"/>
    <w:rsid w:val="00EB3B58"/>
    <w:rsid w:val="00EC7359"/>
    <w:rsid w:val="00EE3054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59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</Template>
  <TotalTime>0</TotalTime>
  <Pages>1</Pages>
  <Words>289</Words>
  <Characters>1565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2025-04-04T08:56:00Z</dcterms:created>
  <dcterms:modified xsi:type="dcterms:W3CDTF">2025-04-04T09:03:00Z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