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4C6512" w:rsidP="00423D1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 - T</w:t>
      </w:r>
      <w:r w:rsidRPr="004C6512">
        <w:rPr>
          <w:rFonts w:ascii="Times New Roman" w:hAnsi="Times New Roman" w:cs="Times New Roman"/>
          <w:b/>
          <w:sz w:val="32"/>
          <w:szCs w:val="32"/>
        </w:rPr>
        <w:t>ela de listagem dos filmes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p w:rsidR="003679C8" w:rsidRPr="003679C8" w:rsidRDefault="003679C8" w:rsidP="003679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Mobile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4C6512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C6512">
              <w:rPr>
                <w:rFonts w:ascii="Times New Roman" w:hAnsi="Times New Roman" w:cs="Times New Roman"/>
                <w:sz w:val="22"/>
                <w:szCs w:val="24"/>
              </w:rPr>
              <w:t>Comportamento da página ao falhar no carregamento e exibição do carrinho</w:t>
            </w:r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bookmarkStart w:id="0" w:name="_GoBack"/>
            <w:bookmarkEnd w:id="0"/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5B4106" w:rsidP="00E33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4106">
              <w:rPr>
                <w:rFonts w:ascii="Times New Roman" w:hAnsi="Times New Roman" w:cs="Times New Roman"/>
                <w:sz w:val="22"/>
                <w:szCs w:val="24"/>
              </w:rPr>
              <w:t>Comportamento da página ao falhar no carregamento e exibição do carrinho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165CEB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acessa a página, mas o conteúdo não é carregado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Quando a página não consegue carregar os dados dos filmes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Então uma mensagem "Parece que não há nada por aqui :(" deve ser exibida na tela</w:t>
            </w:r>
          </w:p>
          <w:p w:rsidR="00615D3F" w:rsidRPr="00423D1D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um botão "Recarregar página" deve estar disponível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165CEB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tenta recarregar a página após erro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a página "HOME" esteja com a mensagem de erro "Parece que não há nada por aqui :("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Quando o usuário clicar no botão "Recarregar página"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Então a página deve tentar carregar os filmes novamente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será disponibilizado na tela, as opções de filme a venda</w:t>
            </w:r>
          </w:p>
          <w:p w:rsidR="00423D1D" w:rsidRPr="00423D1D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se o erro persistir, a mensagem "Parece que não há nada por aqui :(" deve continuar visível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165CEB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acessa a página e verifica o estado do carrinho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</w:rPr>
            </w:pPr>
            <w:r w:rsidRPr="00165CEB">
              <w:rPr>
                <w:rFonts w:ascii="Times New Roman" w:hAnsi="Times New Roman" w:cs="Times New Roman"/>
                <w:sz w:val="22"/>
              </w:rPr>
              <w:t>Dado que o usuário acessa a página "https://wefit.testereact.com.br"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</w:rPr>
            </w:pPr>
            <w:r w:rsidRPr="00165CEB">
              <w:rPr>
                <w:rFonts w:ascii="Times New Roman" w:hAnsi="Times New Roman" w:cs="Times New Roman"/>
                <w:sz w:val="22"/>
              </w:rPr>
              <w:t>E a página carrega os filmes disponíveis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</w:rPr>
            </w:pPr>
            <w:r w:rsidRPr="00165CEB">
              <w:rPr>
                <w:rFonts w:ascii="Times New Roman" w:hAnsi="Times New Roman" w:cs="Times New Roman"/>
                <w:sz w:val="22"/>
              </w:rPr>
              <w:t>Quando não tiver itens no carrinho</w:t>
            </w:r>
          </w:p>
          <w:p w:rsidR="00423D1D" w:rsidRPr="00423D1D" w:rsidRDefault="00165CEB" w:rsidP="00165CEB">
            <w:pPr>
              <w:tabs>
                <w:tab w:val="right" w:pos="7504"/>
              </w:tabs>
              <w:rPr>
                <w:sz w:val="24"/>
              </w:rPr>
            </w:pPr>
            <w:r w:rsidRPr="00165CEB">
              <w:rPr>
                <w:rFonts w:ascii="Times New Roman" w:hAnsi="Times New Roman" w:cs="Times New Roman"/>
                <w:sz w:val="22"/>
              </w:rPr>
              <w:t>Então o ícone do carrinho deve indicar "0 itens"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165CEB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acessa a página inicial visualizando os filmes disponíveis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a página "HOME" carrega os filmes com sucesso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Então os filmes disponíveis devem ser exibidos com imagem, título e preço</w:t>
            </w:r>
          </w:p>
          <w:p w:rsidR="00423D1D" w:rsidRPr="00423D1D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cada filme deve ter um botão "Adicionar ao Carrinho"</w:t>
            </w:r>
          </w:p>
        </w:tc>
      </w:tr>
      <w:tr w:rsidR="004C6512" w:rsidRPr="00423D1D" w:rsidTr="00E35AC5">
        <w:tc>
          <w:tcPr>
            <w:tcW w:w="2016" w:type="dxa"/>
          </w:tcPr>
          <w:p w:rsidR="004C6512" w:rsidRPr="00423D1D" w:rsidRDefault="004C6512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4C6512" w:rsidRPr="004C6512" w:rsidRDefault="004C6512" w:rsidP="004C6512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  <w:tr w:rsidR="007C4535" w:rsidRPr="00423D1D" w:rsidTr="00E35AC5">
        <w:tc>
          <w:tcPr>
            <w:tcW w:w="2016" w:type="dxa"/>
          </w:tcPr>
          <w:p w:rsidR="007C4535" w:rsidRPr="00423D1D" w:rsidRDefault="007C4535" w:rsidP="007C45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7C4535" w:rsidRPr="004C6512" w:rsidRDefault="00165CEB" w:rsidP="007C4535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acessa a página inicial visualizando alguns filmes indisponíveis</w:t>
            </w:r>
          </w:p>
        </w:tc>
      </w:tr>
      <w:tr w:rsidR="007C4535" w:rsidRPr="00423D1D" w:rsidTr="00E35AC5">
        <w:tc>
          <w:tcPr>
            <w:tcW w:w="2016" w:type="dxa"/>
          </w:tcPr>
          <w:p w:rsidR="007C4535" w:rsidRPr="00423D1D" w:rsidRDefault="007C4535" w:rsidP="007C45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a página "HOME" carrega os filmes com sucesso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 alguns filmes não esteja disponível, automaticamente o botão "Adicionar ao Carrinho" ficarar apagado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Quando tentar clicar no botão "Adicionar ao Carrinho"</w:t>
            </w:r>
          </w:p>
          <w:p w:rsidR="007C4535" w:rsidRPr="004C6512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Então os filmes que esteja indisponíveis, não será adicionado no carrinho</w:t>
            </w:r>
          </w:p>
        </w:tc>
      </w:tr>
      <w:tr w:rsidR="00165CEB" w:rsidRPr="00423D1D" w:rsidTr="00E35AC5">
        <w:tc>
          <w:tcPr>
            <w:tcW w:w="2016" w:type="dxa"/>
          </w:tcPr>
          <w:p w:rsidR="00165CEB" w:rsidRPr="00423D1D" w:rsidRDefault="00165CEB" w:rsidP="007C45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  <w:tr w:rsidR="00165CEB" w:rsidRPr="00423D1D" w:rsidTr="00E35AC5">
        <w:tc>
          <w:tcPr>
            <w:tcW w:w="2016" w:type="dxa"/>
          </w:tcPr>
          <w:p w:rsidR="00165CEB" w:rsidRPr="00423D1D" w:rsidRDefault="00165CEB" w:rsidP="00165C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O usuário adiciona um filme ao carrinho</w:t>
            </w:r>
          </w:p>
        </w:tc>
      </w:tr>
      <w:tr w:rsidR="00165CEB" w:rsidRPr="00423D1D" w:rsidTr="00E35AC5">
        <w:tc>
          <w:tcPr>
            <w:tcW w:w="2016" w:type="dxa"/>
          </w:tcPr>
          <w:p w:rsidR="00165CEB" w:rsidRPr="00423D1D" w:rsidRDefault="00165CEB" w:rsidP="00165C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>Dado que o usuário está na página inicial e visualiza um filme disponível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 xml:space="preserve">    Quando o usuário clicar no botão "Adicionar ao Carrinho"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 xml:space="preserve">    Então o ícone do carrinho no topo da página deve atualizar o número de itens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165CEB">
              <w:rPr>
                <w:rFonts w:ascii="Times New Roman" w:hAnsi="Times New Roman" w:cs="Times New Roman"/>
                <w:sz w:val="22"/>
                <w:szCs w:val="24"/>
              </w:rPr>
              <w:t xml:space="preserve">    E o contador ao lado do botão do filme deve aumentar para refletir a quantidade adicionada</w:t>
            </w:r>
          </w:p>
        </w:tc>
      </w:tr>
      <w:tr w:rsidR="00165CEB" w:rsidRPr="00423D1D" w:rsidTr="00165CEB">
        <w:trPr>
          <w:trHeight w:val="282"/>
        </w:trPr>
        <w:tc>
          <w:tcPr>
            <w:tcW w:w="10456" w:type="dxa"/>
            <w:gridSpan w:val="5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3"/>
        <w:gridCol w:w="8613"/>
      </w:tblGrid>
      <w:tr w:rsidR="00165CEB" w:rsidTr="00165CEB">
        <w:tc>
          <w:tcPr>
            <w:tcW w:w="1843" w:type="dxa"/>
          </w:tcPr>
          <w:p w:rsidR="00165CEB" w:rsidRPr="00423D1D" w:rsidRDefault="00165CEB" w:rsidP="00165C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613" w:type="dxa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O usuário tenta adicionar um filme ao carrinho várias vezes</w:t>
            </w:r>
          </w:p>
        </w:tc>
      </w:tr>
      <w:tr w:rsidR="00165CEB" w:rsidTr="00165CEB">
        <w:tc>
          <w:tcPr>
            <w:tcW w:w="1843" w:type="dxa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Dado que o usuário está na página inicial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Quando o usuário clica no botão "Adicionar ao Carrinho" várias vezes no mesmo filme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Então o contador de itens ao lado do botão deve aumentar corretamente</w:t>
            </w:r>
          </w:p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E o carrinho deve refletir a quantidade total adicionada</w:t>
            </w:r>
          </w:p>
        </w:tc>
      </w:tr>
      <w:tr w:rsidR="00165CEB" w:rsidTr="00D80AD0">
        <w:tc>
          <w:tcPr>
            <w:tcW w:w="10456" w:type="dxa"/>
            <w:gridSpan w:val="2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5CEB" w:rsidTr="00165CEB">
        <w:tc>
          <w:tcPr>
            <w:tcW w:w="1843" w:type="dxa"/>
          </w:tcPr>
          <w:p w:rsidR="00165CEB" w:rsidRPr="00423D1D" w:rsidRDefault="00165CEB" w:rsidP="00165C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613" w:type="dxa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Paginação da listagem de filmes</w:t>
            </w:r>
          </w:p>
        </w:tc>
      </w:tr>
      <w:tr w:rsidR="00165CEB" w:rsidTr="00165CEB">
        <w:tc>
          <w:tcPr>
            <w:tcW w:w="1843" w:type="dxa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Dado que há mais filmes disponíveis do que podem ser exibidos na tela inicial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Quando o usuário utitlizar o scroll do mouse, poderá visualizar os filmes que estão disponíveis abaixo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Então novos filmes devem ser carregados</w:t>
            </w:r>
          </w:p>
          <w:p w:rsidR="00165CEB" w:rsidRP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E exibidos na tela, até chegar a opção de paginação</w:t>
            </w:r>
          </w:p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5CEB">
              <w:rPr>
                <w:rFonts w:ascii="Times New Roman" w:hAnsi="Times New Roman" w:cs="Times New Roman"/>
                <w:sz w:val="24"/>
                <w:szCs w:val="24"/>
              </w:rPr>
              <w:t>E poderá mudar de página, para visualizar novos filmes</w:t>
            </w:r>
          </w:p>
        </w:tc>
      </w:tr>
      <w:tr w:rsidR="00165CEB" w:rsidTr="00165CEB">
        <w:trPr>
          <w:trHeight w:val="224"/>
        </w:trPr>
        <w:tc>
          <w:tcPr>
            <w:tcW w:w="10456" w:type="dxa"/>
            <w:gridSpan w:val="2"/>
          </w:tcPr>
          <w:p w:rsidR="00165CEB" w:rsidRDefault="00165CEB" w:rsidP="00165CE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7F40" w:rsidRDefault="00BC7F40" w:rsidP="001C66AD">
      <w:pPr>
        <w:spacing w:after="0" w:line="240" w:lineRule="auto"/>
      </w:pPr>
      <w:r>
        <w:separator/>
      </w:r>
    </w:p>
  </w:endnote>
  <w:endnote w:type="continuationSeparator" w:id="0">
    <w:p w:rsidR="00BC7F40" w:rsidRDefault="00BC7F4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4E90032-FBAF-4238-B9CA-F579444AEBDE}"/>
    <w:embedBold r:id="rId2" w:fontKey="{9121A08B-BE2B-424C-B754-9FA469BF39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CC88336-8904-4E05-8FC9-F23E6A3DF694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A60B3285-F182-4023-B356-3356F3053E11}"/>
    <w:embedBold r:id="rId5" w:fontKey="{BB99B17B-43EA-4DFE-B05C-144B2256CF09}"/>
    <w:embedItalic r:id="rId6" w:fontKey="{4711C185-F412-4CA5-B60C-1F40FC095360}"/>
    <w:embedBoldItalic r:id="rId7" w:fontKey="{7BEE76F2-CC7B-4A53-94B4-D816FEABE58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430A70D-D2F7-4987-95A6-004D68AE1F3B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7F40" w:rsidRDefault="00BC7F40" w:rsidP="001C66AD">
      <w:pPr>
        <w:spacing w:after="0" w:line="240" w:lineRule="auto"/>
      </w:pPr>
      <w:r>
        <w:separator/>
      </w:r>
    </w:p>
  </w:footnote>
  <w:footnote w:type="continuationSeparator" w:id="0">
    <w:p w:rsidR="00BC7F40" w:rsidRDefault="00BC7F4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65CEB"/>
    <w:rsid w:val="001727CA"/>
    <w:rsid w:val="001B0B3A"/>
    <w:rsid w:val="001C171C"/>
    <w:rsid w:val="001C66AD"/>
    <w:rsid w:val="001D38B2"/>
    <w:rsid w:val="001E7FCD"/>
    <w:rsid w:val="001F3377"/>
    <w:rsid w:val="002C56E6"/>
    <w:rsid w:val="00354D2A"/>
    <w:rsid w:val="00361E11"/>
    <w:rsid w:val="003679C8"/>
    <w:rsid w:val="00381B35"/>
    <w:rsid w:val="0040090B"/>
    <w:rsid w:val="00423D1D"/>
    <w:rsid w:val="00433D57"/>
    <w:rsid w:val="0046302A"/>
    <w:rsid w:val="00487D2D"/>
    <w:rsid w:val="004C6512"/>
    <w:rsid w:val="004D5D62"/>
    <w:rsid w:val="00504AA9"/>
    <w:rsid w:val="005112D0"/>
    <w:rsid w:val="00527913"/>
    <w:rsid w:val="00533D86"/>
    <w:rsid w:val="00555681"/>
    <w:rsid w:val="00577E06"/>
    <w:rsid w:val="005A3BF7"/>
    <w:rsid w:val="005B4106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4535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87A08"/>
    <w:rsid w:val="00A90467"/>
    <w:rsid w:val="00B208D4"/>
    <w:rsid w:val="00B27589"/>
    <w:rsid w:val="00BC7F40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30F0C"/>
    <w:rsid w:val="00D50B65"/>
    <w:rsid w:val="00D90F4C"/>
    <w:rsid w:val="00DB3FAD"/>
    <w:rsid w:val="00DD40BE"/>
    <w:rsid w:val="00E33284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2</Pages>
  <Words>496</Words>
  <Characters>2681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2025-04-04T08:40:00Z</dcterms:created>
  <dcterms:modified xsi:type="dcterms:W3CDTF">2025-04-04T08:51:00Z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