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D1D" w:rsidRPr="00423D1D" w:rsidRDefault="00D30F0C" w:rsidP="00423D1D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sz w:val="32"/>
          <w:szCs w:val="32"/>
        </w:rPr>
        <w:t>Compra Realizada</w:t>
      </w:r>
      <w:r w:rsidR="00E3328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- T</w:t>
      </w:r>
      <w:r w:rsidRPr="00D30F0C">
        <w:rPr>
          <w:rFonts w:ascii="Times New Roman" w:hAnsi="Times New Roman" w:cs="Times New Roman"/>
          <w:b/>
          <w:sz w:val="32"/>
          <w:szCs w:val="32"/>
        </w:rPr>
        <w:t>ela de pedido confirmado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16"/>
        <w:gridCol w:w="2719"/>
        <w:gridCol w:w="930"/>
        <w:gridCol w:w="2716"/>
        <w:gridCol w:w="2075"/>
      </w:tblGrid>
      <w:tr w:rsidR="003679C8" w:rsidRPr="00423D1D" w:rsidTr="009A223B">
        <w:tc>
          <w:tcPr>
            <w:tcW w:w="10456" w:type="dxa"/>
            <w:gridSpan w:val="5"/>
          </w:tcPr>
          <w:bookmarkEnd w:id="0"/>
          <w:p w:rsidR="003679C8" w:rsidRPr="003679C8" w:rsidRDefault="003679C8" w:rsidP="003679C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79C8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Mobile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Título:</w:t>
            </w:r>
          </w:p>
        </w:tc>
        <w:tc>
          <w:tcPr>
            <w:tcW w:w="8440" w:type="dxa"/>
            <w:gridSpan w:val="4"/>
          </w:tcPr>
          <w:p w:rsidR="00615D3F" w:rsidRPr="00423D1D" w:rsidRDefault="00D30F0C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Compra realizada, pela tela de pedido confirmado</w:t>
            </w:r>
          </w:p>
        </w:tc>
      </w:tr>
      <w:tr w:rsidR="00423D1D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Tipo:</w:t>
            </w:r>
          </w:p>
        </w:tc>
        <w:tc>
          <w:tcPr>
            <w:tcW w:w="2719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Teste Manual</w:t>
            </w:r>
          </w:p>
        </w:tc>
        <w:tc>
          <w:tcPr>
            <w:tcW w:w="930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6" w:type="dxa"/>
          </w:tcPr>
          <w:p w:rsidR="00615D3F" w:rsidRPr="00423D1D" w:rsidRDefault="00423D1D" w:rsidP="00423D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2075" w:type="dxa"/>
          </w:tcPr>
          <w:p w:rsidR="00615D3F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Pendente</w:t>
            </w:r>
          </w:p>
        </w:tc>
      </w:tr>
      <w:tr w:rsidR="00423D1D" w:rsidRPr="00423D1D" w:rsidTr="00423D1D">
        <w:trPr>
          <w:trHeight w:val="340"/>
        </w:trPr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423D1D" w:rsidRPr="00423D1D" w:rsidTr="00112E5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Descrição:</w:t>
            </w:r>
          </w:p>
        </w:tc>
        <w:tc>
          <w:tcPr>
            <w:tcW w:w="8440" w:type="dxa"/>
            <w:gridSpan w:val="4"/>
          </w:tcPr>
          <w:p w:rsidR="00423D1D" w:rsidRPr="00423D1D" w:rsidRDefault="00D30F0C" w:rsidP="00E33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2"/>
                <w:szCs w:val="24"/>
              </w:rPr>
              <w:t>Confirmação que a compra foi realizada com sucesso</w:t>
            </w:r>
          </w:p>
        </w:tc>
      </w:tr>
      <w:tr w:rsidR="00615D3F" w:rsidRPr="00423D1D" w:rsidTr="005920F9">
        <w:tc>
          <w:tcPr>
            <w:tcW w:w="10456" w:type="dxa"/>
            <w:gridSpan w:val="5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</w:t>
            </w:r>
            <w:r w:rsidR="00423D1D"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440" w:type="dxa"/>
            <w:gridSpan w:val="4"/>
          </w:tcPr>
          <w:p w:rsidR="00615D3F" w:rsidRPr="00423D1D" w:rsidRDefault="00D30F0C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Finalizar a compra com sucesso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Dado que o usuário selecionou um método de pagamento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Quando o usuário confirma a compra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Então uma mensagem "Compra realizada com sucesso!" deve ser exibida</w:t>
            </w:r>
          </w:p>
          <w:p w:rsidR="00615D3F" w:rsidRPr="00423D1D" w:rsidRDefault="00D30F0C" w:rsidP="00D30F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 um botão "Voltar" deve estar disponível para redirecionar à página "HOME"</w:t>
            </w:r>
          </w:p>
        </w:tc>
      </w:tr>
      <w:tr w:rsidR="00423D1D" w:rsidRPr="00423D1D" w:rsidTr="00F868BC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D30F0C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Erro ao finalizar a compra</w:t>
            </w: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Dado que o usuário selecionou um método de pagamento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 esteja faltando algum item obrigatorio*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Quando o usuário confirma a compra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Então uma mensagem "Erro ao concluir a compra - Preenche as informações obrigatorias" deve ser exibida</w:t>
            </w:r>
          </w:p>
          <w:p w:rsidR="00423D1D" w:rsidRPr="00423D1D" w:rsidRDefault="00D30F0C" w:rsidP="00D30F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 poderá seguir somente quando o cliente preencher as informações de pagamento obrigatorias*</w:t>
            </w:r>
          </w:p>
        </w:tc>
      </w:tr>
      <w:tr w:rsidR="00423D1D" w:rsidRPr="00423D1D" w:rsidTr="00E42722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C5152C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D30F0C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Usuário tenta finalizar a compra sem itens no carrinho</w:t>
            </w:r>
          </w:p>
        </w:tc>
      </w:tr>
      <w:tr w:rsidR="00423D1D" w:rsidRPr="00423D1D" w:rsidTr="006C4880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</w:rPr>
            </w:pPr>
            <w:r w:rsidRPr="00D30F0C">
              <w:rPr>
                <w:rFonts w:ascii="Times New Roman" w:hAnsi="Times New Roman" w:cs="Times New Roman"/>
                <w:sz w:val="22"/>
              </w:rPr>
              <w:t>Dado que o usuário acessa a tela "CARRINHO" sem itens adicionados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</w:rPr>
            </w:pPr>
            <w:r w:rsidRPr="00D30F0C">
              <w:rPr>
                <w:rFonts w:ascii="Times New Roman" w:hAnsi="Times New Roman" w:cs="Times New Roman"/>
                <w:sz w:val="22"/>
              </w:rPr>
              <w:t>E a mensagem "Seu carrinho está vazio!"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</w:rPr>
            </w:pPr>
            <w:r w:rsidRPr="00D30F0C">
              <w:rPr>
                <w:rFonts w:ascii="Times New Roman" w:hAnsi="Times New Roman" w:cs="Times New Roman"/>
                <w:sz w:val="22"/>
              </w:rPr>
              <w:t>E a opção "Voltar para a Home" exibida na tela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</w:rPr>
            </w:pPr>
            <w:r w:rsidRPr="00D30F0C">
              <w:rPr>
                <w:rFonts w:ascii="Times New Roman" w:hAnsi="Times New Roman" w:cs="Times New Roman"/>
                <w:sz w:val="22"/>
              </w:rPr>
              <w:t>Quando clicar na opção "Voltar para a Home"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</w:rPr>
            </w:pPr>
            <w:r w:rsidRPr="00D30F0C">
              <w:rPr>
                <w:rFonts w:ascii="Times New Roman" w:hAnsi="Times New Roman" w:cs="Times New Roman"/>
                <w:sz w:val="22"/>
              </w:rPr>
              <w:t>Então será direcionado para a tela "HOME"</w:t>
            </w:r>
          </w:p>
          <w:p w:rsidR="00423D1D" w:rsidRPr="00423D1D" w:rsidRDefault="00D30F0C" w:rsidP="00D30F0C">
            <w:pPr>
              <w:rPr>
                <w:sz w:val="24"/>
              </w:rPr>
            </w:pPr>
            <w:r w:rsidRPr="00D30F0C">
              <w:rPr>
                <w:rFonts w:ascii="Times New Roman" w:hAnsi="Times New Roman" w:cs="Times New Roman"/>
                <w:sz w:val="22"/>
              </w:rPr>
              <w:t>E poderá selecionar os filmes que deseja comprar</w:t>
            </w:r>
          </w:p>
        </w:tc>
      </w:tr>
      <w:tr w:rsidR="00423D1D" w:rsidRPr="00423D1D" w:rsidTr="005F6A23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524592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D30F0C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Enviar e-mail de confirmação após compra (Melhoria necessária)</w:t>
            </w:r>
          </w:p>
        </w:tc>
      </w:tr>
      <w:tr w:rsidR="00423D1D" w:rsidRPr="00423D1D" w:rsidTr="00E35AC5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Dado que o usuário concluiu uma compra com sucesso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Quando a compra for processada</w:t>
            </w:r>
          </w:p>
          <w:p w:rsidR="00D30F0C" w:rsidRPr="00D30F0C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Então um e-mail de confirmação deve ser enviado para o e-mail cadastrado</w:t>
            </w:r>
          </w:p>
          <w:p w:rsidR="00423D1D" w:rsidRPr="00423D1D" w:rsidRDefault="00D30F0C" w:rsidP="00D30F0C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D30F0C">
              <w:rPr>
                <w:rFonts w:ascii="Times New Roman" w:hAnsi="Times New Roman" w:cs="Times New Roman"/>
                <w:sz w:val="22"/>
                <w:szCs w:val="24"/>
              </w:rPr>
              <w:t>E o e-mail deve conter o número do pedido e o resumo da compra</w:t>
            </w:r>
          </w:p>
        </w:tc>
      </w:tr>
      <w:tr w:rsidR="00E33284" w:rsidRPr="00423D1D" w:rsidTr="00E33284">
        <w:trPr>
          <w:trHeight w:val="183"/>
        </w:trPr>
        <w:tc>
          <w:tcPr>
            <w:tcW w:w="10456" w:type="dxa"/>
            <w:gridSpan w:val="5"/>
          </w:tcPr>
          <w:p w:rsidR="00E33284" w:rsidRPr="00423D1D" w:rsidRDefault="00E33284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15D3F" w:rsidRDefault="00615D3F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E33284" w:rsidRDefault="00E33284" w:rsidP="00423D1D">
      <w:pPr>
        <w:rPr>
          <w:rFonts w:ascii="Times New Roman" w:hAnsi="Times New Roman" w:cs="Times New Roman"/>
          <w:sz w:val="24"/>
          <w:szCs w:val="24"/>
        </w:rPr>
      </w:pPr>
    </w:p>
    <w:p w:rsidR="00E33284" w:rsidRDefault="00E33284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P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sectPr w:rsidR="00423D1D" w:rsidRPr="00423D1D" w:rsidSect="00381B35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5D90" w:rsidRDefault="007A5D90" w:rsidP="001C66AD">
      <w:pPr>
        <w:spacing w:after="0" w:line="240" w:lineRule="auto"/>
      </w:pPr>
      <w:r>
        <w:separator/>
      </w:r>
    </w:p>
  </w:endnote>
  <w:endnote w:type="continuationSeparator" w:id="0">
    <w:p w:rsidR="007A5D90" w:rsidRDefault="007A5D9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CA00E0F-D03E-47D7-8DB0-46CA35E91FBE}"/>
    <w:embedBold r:id="rId2" w:fontKey="{0B662733-8BFC-4847-B42B-B007B2F7F9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D87D7BA-1B25-454E-B800-2A5E5D3DEFA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3D9C8CC-64FD-43AE-9885-F3B28CA6F954}"/>
    <w:embedBold r:id="rId5" w:fontKey="{ED25D26F-4DF2-49FA-A805-5D9E911FC4C9}"/>
    <w:embedItalic r:id="rId6" w:fontKey="{F4EDC1CA-6AA6-49CF-8F97-877CE0FA3937}"/>
    <w:embedBoldItalic r:id="rId7" w:fontKey="{B7DFB8E1-3019-4967-A7BB-F0F6C42C916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40529DC2-7510-409B-8A9B-396D8BFEBDE1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5D90" w:rsidRDefault="007A5D90" w:rsidP="001C66AD">
      <w:pPr>
        <w:spacing w:after="0" w:line="240" w:lineRule="auto"/>
      </w:pPr>
      <w:r>
        <w:separator/>
      </w:r>
    </w:p>
  </w:footnote>
  <w:footnote w:type="continuationSeparator" w:id="0">
    <w:p w:rsidR="007A5D90" w:rsidRDefault="007A5D9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eastAsia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9SziwAAEtlBAAOAAAAZHJzL2Uyb0RvYy54bWzsfdtu40iW7fsBzj8Qehwgy7xfhHINujIr&#10;Cw1k10lMetDPtCRbwkiiimLarhrMz8yv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D0qE9SziwAAEtl&#10;BAAOAAAAAAAAAAAAAAAAAC4CAABkcnMvZTJvRG9jLnhtbFBLAQItABQABgAIAAAAIQDaeUeC2gAA&#10;AAcBAAAPAAAAAAAAAAAAAAAAACgvAABkcnMvZG93bnJldi54bWxQSwUGAAAAAAQABADzAAAALzAA&#10;AAAA&#10;">
              <v:group id="Grupo 1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tângulo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e6e6e6 [3208]" stroked="f"/>
                <v:rect id="Retângulo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f9ad87 [3207]" stroked="f"/>
                <v:rect id="Retângulo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f9ad87 [3207]" stroked="f"/>
              <v:rect id="Retângulo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a liv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35"/>
    <w:rsid w:val="00020F8E"/>
    <w:rsid w:val="00040BA0"/>
    <w:rsid w:val="00052382"/>
    <w:rsid w:val="0006568A"/>
    <w:rsid w:val="000668CE"/>
    <w:rsid w:val="00071B1F"/>
    <w:rsid w:val="00076F0F"/>
    <w:rsid w:val="00084253"/>
    <w:rsid w:val="00094BC8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54D2A"/>
    <w:rsid w:val="00361E11"/>
    <w:rsid w:val="003679C8"/>
    <w:rsid w:val="00381B35"/>
    <w:rsid w:val="0040090B"/>
    <w:rsid w:val="00423D1D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F2035"/>
    <w:rsid w:val="005F7990"/>
    <w:rsid w:val="00600AC2"/>
    <w:rsid w:val="00615D3F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A5D90"/>
    <w:rsid w:val="007B0A85"/>
    <w:rsid w:val="007B2E52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30F0C"/>
    <w:rsid w:val="00D50B65"/>
    <w:rsid w:val="00D90F4C"/>
    <w:rsid w:val="00DB3FAD"/>
    <w:rsid w:val="00DD40BE"/>
    <w:rsid w:val="00E33284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239</Words>
  <Characters>1291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2025-04-04T08:36:00Z</dcterms:created>
  <dcterms:modified xsi:type="dcterms:W3CDTF">2025-04-04T08:36:00Z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