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D1D" w:rsidRPr="00423D1D" w:rsidRDefault="00423D1D" w:rsidP="00423D1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Home</w:t>
      </w:r>
      <w:r w:rsidR="003679C8">
        <w:rPr>
          <w:rFonts w:ascii="Times New Roman" w:hAnsi="Times New Roman" w:cs="Times New Roman"/>
          <w:b/>
          <w:sz w:val="32"/>
          <w:szCs w:val="32"/>
        </w:rPr>
        <w:t xml:space="preserve"> Mobile</w:t>
      </w: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t xml:space="preserve"> - T</w:t>
      </w:r>
      <w:r w:rsidRPr="00423D1D">
        <w:rPr>
          <w:rFonts w:ascii="Times New Roman" w:hAnsi="Times New Roman" w:cs="Times New Roman"/>
          <w:b/>
          <w:sz w:val="32"/>
          <w:szCs w:val="32"/>
        </w:rPr>
        <w:t>ela de listagem dos filmes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16"/>
        <w:gridCol w:w="2719"/>
        <w:gridCol w:w="930"/>
        <w:gridCol w:w="2716"/>
        <w:gridCol w:w="2075"/>
      </w:tblGrid>
      <w:tr w:rsidR="003679C8" w:rsidRPr="00423D1D" w:rsidTr="009A223B">
        <w:tc>
          <w:tcPr>
            <w:tcW w:w="10456" w:type="dxa"/>
            <w:gridSpan w:val="5"/>
          </w:tcPr>
          <w:p w:rsidR="003679C8" w:rsidRPr="003679C8" w:rsidRDefault="003679C8" w:rsidP="003679C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79C8">
              <w:rPr>
                <w:rFonts w:ascii="Times New Roman" w:hAnsi="Times New Roman" w:cs="Times New Roman"/>
                <w:b/>
                <w:sz w:val="24"/>
                <w:szCs w:val="24"/>
              </w:rPr>
              <w:t>Plataforma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Mobile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Título:</w:t>
            </w:r>
          </w:p>
        </w:tc>
        <w:tc>
          <w:tcPr>
            <w:tcW w:w="8440" w:type="dxa"/>
            <w:gridSpan w:val="4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Comportamento da página ao falhar no carregamento e exibição do carrinho mobile</w:t>
            </w:r>
          </w:p>
        </w:tc>
      </w:tr>
      <w:tr w:rsidR="00423D1D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Tipo:</w:t>
            </w:r>
          </w:p>
        </w:tc>
        <w:tc>
          <w:tcPr>
            <w:tcW w:w="2719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Teste Manual</w:t>
            </w:r>
          </w:p>
        </w:tc>
        <w:tc>
          <w:tcPr>
            <w:tcW w:w="930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6" w:type="dxa"/>
          </w:tcPr>
          <w:p w:rsidR="00615D3F" w:rsidRPr="00423D1D" w:rsidRDefault="00423D1D" w:rsidP="00423D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2075" w:type="dxa"/>
          </w:tcPr>
          <w:p w:rsidR="00615D3F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Pendente</w:t>
            </w:r>
          </w:p>
        </w:tc>
      </w:tr>
      <w:tr w:rsidR="00423D1D" w:rsidRPr="00423D1D" w:rsidTr="00423D1D">
        <w:trPr>
          <w:trHeight w:val="340"/>
        </w:trPr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423D1D" w:rsidRPr="00423D1D" w:rsidTr="00112E5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Descrição:</w:t>
            </w: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 xml:space="preserve">Realizar teste validando o carregamento da </w:t>
            </w: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 xml:space="preserve">página </w:t>
            </w:r>
            <w:hyperlink r:id="rId10" w:history="1">
              <w:r w:rsidRPr="00423D1D">
                <w:rPr>
                  <w:rStyle w:val="Hyperlink"/>
                  <w:rFonts w:ascii="Times New Roman" w:hAnsi="Times New Roman" w:cs="Times New Roman"/>
                  <w:sz w:val="22"/>
                  <w:szCs w:val="24"/>
                </w:rPr>
                <w:t>https://wefit.testereact.com.br</w:t>
              </w:r>
            </w:hyperlink>
            <w:r w:rsidRPr="00423D1D">
              <w:rPr>
                <w:rFonts w:ascii="Times New Roman" w:hAnsi="Times New Roman" w:cs="Times New Roman"/>
                <w:sz w:val="22"/>
                <w:szCs w:val="24"/>
              </w:rPr>
              <w:t xml:space="preserve"> da tela HOME.</w:t>
            </w:r>
          </w:p>
        </w:tc>
      </w:tr>
      <w:tr w:rsidR="00615D3F" w:rsidRPr="00423D1D" w:rsidTr="005920F9">
        <w:tc>
          <w:tcPr>
            <w:tcW w:w="10456" w:type="dxa"/>
            <w:gridSpan w:val="5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</w:t>
            </w:r>
            <w:r w:rsidR="00423D1D"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440" w:type="dxa"/>
            <w:gridSpan w:val="4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O usuário acessa a página, onde os produtos é exibido na tela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4"/>
                <w:szCs w:val="24"/>
              </w:rPr>
              <w:t>Dado que o usuário acessa a página "https://wefit.testereact.com.br"</w:t>
            </w:r>
          </w:p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4"/>
                <w:szCs w:val="24"/>
              </w:rPr>
              <w:t>E na tela "HOME" devem ser exibidos corretamente em uma única coluna ou carrossel</w:t>
            </w:r>
          </w:p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4"/>
                <w:szCs w:val="24"/>
              </w:rPr>
              <w:t>E cada filme deve ter um botão "Adicionar ao Carrinho"</w:t>
            </w:r>
          </w:p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4"/>
                <w:szCs w:val="24"/>
              </w:rPr>
              <w:t>E o ícone do "CARRINHO" deve estar visível no topo da tela "VAZIO"</w:t>
            </w:r>
          </w:p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4"/>
                <w:szCs w:val="24"/>
              </w:rPr>
              <w:t>Quando clicar no botão "Adicionar ao Carrinho"</w:t>
            </w:r>
          </w:p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4"/>
                <w:szCs w:val="24"/>
              </w:rPr>
              <w:t>Então o filme será selecionado para o carrinho</w:t>
            </w:r>
          </w:p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4"/>
                <w:szCs w:val="24"/>
              </w:rPr>
              <w:t>E o icone será alterado por uma quantidade de filmes selecionados</w:t>
            </w:r>
          </w:p>
        </w:tc>
      </w:tr>
      <w:tr w:rsidR="00423D1D" w:rsidRPr="00423D1D" w:rsidTr="00F868BC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O usuário acessa a página, mas o conteúdo não é carregado</w:t>
            </w: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Quando a página não consegue carregar os dados dos filmes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Então uma mensagem "Parece que não há nada por aqui :(" deve ser exibida na tela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um botão "Recarregar página" deve estar disponível</w:t>
            </w:r>
          </w:p>
        </w:tc>
      </w:tr>
      <w:tr w:rsidR="00423D1D" w:rsidRPr="00423D1D" w:rsidTr="00E42722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C5152C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O usuário tenta recarregar a página após erro</w:t>
            </w:r>
          </w:p>
        </w:tc>
      </w:tr>
      <w:tr w:rsidR="00423D1D" w:rsidRPr="00423D1D" w:rsidTr="006C4880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</w:rPr>
            </w:pPr>
            <w:r w:rsidRPr="00423D1D">
              <w:rPr>
                <w:rFonts w:ascii="Times New Roman" w:hAnsi="Times New Roman" w:cs="Times New Roman"/>
                <w:sz w:val="22"/>
              </w:rPr>
              <w:t xml:space="preserve">    Dado que o usuário acessa a página "https://wefit.testereact.com.br"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</w:rPr>
            </w:pPr>
            <w:r w:rsidRPr="00423D1D">
              <w:rPr>
                <w:rFonts w:ascii="Times New Roman" w:hAnsi="Times New Roman" w:cs="Times New Roman"/>
                <w:sz w:val="22"/>
              </w:rPr>
              <w:t xml:space="preserve">    E a página "HOME" esteja com a mensagem de erro "Parece que não há nada por aqui :("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</w:rPr>
            </w:pPr>
            <w:r w:rsidRPr="00423D1D">
              <w:rPr>
                <w:rFonts w:ascii="Times New Roman" w:hAnsi="Times New Roman" w:cs="Times New Roman"/>
                <w:sz w:val="22"/>
              </w:rPr>
              <w:t xml:space="preserve">    Quando o usuário clicar no botão "Recarregar página"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</w:rPr>
            </w:pPr>
            <w:r w:rsidRPr="00423D1D">
              <w:rPr>
                <w:rFonts w:ascii="Times New Roman" w:hAnsi="Times New Roman" w:cs="Times New Roman"/>
                <w:sz w:val="22"/>
              </w:rPr>
              <w:t xml:space="preserve">    Então a página deve tentar carregar os filmes novamente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</w:rPr>
            </w:pPr>
            <w:r w:rsidRPr="00423D1D">
              <w:rPr>
                <w:rFonts w:ascii="Times New Roman" w:hAnsi="Times New Roman" w:cs="Times New Roman"/>
                <w:sz w:val="22"/>
              </w:rPr>
              <w:t xml:space="preserve">    E será disponibilizado na tela, as opções de filme a venda</w:t>
            </w:r>
          </w:p>
          <w:p w:rsidR="00423D1D" w:rsidRPr="00423D1D" w:rsidRDefault="00423D1D" w:rsidP="00423D1D">
            <w:pPr>
              <w:rPr>
                <w:sz w:val="24"/>
              </w:rPr>
            </w:pPr>
            <w:r w:rsidRPr="00423D1D">
              <w:rPr>
                <w:rFonts w:ascii="Times New Roman" w:hAnsi="Times New Roman" w:cs="Times New Roman"/>
                <w:sz w:val="22"/>
              </w:rPr>
              <w:t xml:space="preserve">    E se o erro persistir, a mensagem "Parece que não há nada por aqui :(" deve continuar visível</w:t>
            </w:r>
          </w:p>
        </w:tc>
      </w:tr>
      <w:tr w:rsidR="00423D1D" w:rsidRPr="00423D1D" w:rsidTr="005F6A23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524592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 xml:space="preserve">  Adicionar um filme ao carrinho</w:t>
            </w:r>
          </w:p>
        </w:tc>
      </w:tr>
      <w:tr w:rsidR="00423D1D" w:rsidRPr="00423D1D" w:rsidTr="00E35AC5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Dado que o usuário está na página "https://wefit.testereact.com.br"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Quando o usuário toca no botão "Adicionar ao Carrinho" de um filme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Então a quantidade de itens no carrinho deve ser atualizada corretamente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o botão deve mudar de cor para indicar que o filme foi adicionado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o ícone do carrinho deve refletir a quantidade correta de itens</w:t>
            </w:r>
          </w:p>
        </w:tc>
      </w:tr>
      <w:tr w:rsidR="00423D1D" w:rsidRPr="00423D1D" w:rsidTr="00495869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FC6178">
        <w:trPr>
          <w:trHeight w:val="64"/>
        </w:trPr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Adicionar múltiplos filmes ao carrinho</w:t>
            </w:r>
          </w:p>
        </w:tc>
      </w:tr>
      <w:tr w:rsidR="00423D1D" w:rsidRPr="00423D1D" w:rsidTr="001528FE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Dado que o usuário está na página "https://wefit.testereact.com.br"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Quando o usuário adiciona mais de um filme ao carrinho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Então a contagem no ícone do carrinho deve refletir a quantidade total de itens adicionados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cada filme deve manter sua quantidade corretamente registrada</w:t>
            </w:r>
          </w:p>
        </w:tc>
      </w:tr>
      <w:tr w:rsidR="00423D1D" w:rsidRPr="00423D1D" w:rsidTr="00661255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15D3F" w:rsidRDefault="00615D3F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843"/>
        <w:gridCol w:w="8613"/>
      </w:tblGrid>
      <w:tr w:rsidR="00423D1D" w:rsidTr="00423D1D">
        <w:tc>
          <w:tcPr>
            <w:tcW w:w="1843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Cenário:</w:t>
            </w:r>
          </w:p>
        </w:tc>
        <w:tc>
          <w:tcPr>
            <w:tcW w:w="8613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Filme que não esteja disponível</w:t>
            </w:r>
          </w:p>
        </w:tc>
      </w:tr>
      <w:tr w:rsidR="00423D1D" w:rsidTr="00423D1D">
        <w:trPr>
          <w:trHeight w:val="848"/>
        </w:trPr>
        <w:tc>
          <w:tcPr>
            <w:tcW w:w="1843" w:type="dxa"/>
          </w:tcPr>
          <w:p w:rsid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613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Dado que o usuário acessa a página "https://wefit.testereact.com.br"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na tela "HOME" devem ser exibidos corretamente em uma única coluna ou carrossel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cada filme deve ter um botão "Adicionar ao Carrinho"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caso o filme não esteja disponível, o botão "Adicionar ao Carrinho" deve está "DESABILITADO"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Quando clicar no botão "Adicionar ao Carrinho" que esteja desabilitado</w:t>
            </w:r>
          </w:p>
          <w:p w:rsidR="00423D1D" w:rsidRPr="00423D1D" w:rsidRDefault="00423D1D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Então o filme não será selecionado para o carrinho</w:t>
            </w:r>
          </w:p>
          <w:p w:rsid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E não poderá seguir com a compra daquele item</w:t>
            </w:r>
          </w:p>
        </w:tc>
      </w:tr>
    </w:tbl>
    <w:p w:rsidR="00423D1D" w:rsidRP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sectPr w:rsidR="00423D1D" w:rsidRPr="00423D1D" w:rsidSect="00381B35">
      <w:headerReference w:type="default" r:id="rId11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120C" w:rsidRDefault="005C120C" w:rsidP="001C66AD">
      <w:pPr>
        <w:spacing w:after="0" w:line="240" w:lineRule="auto"/>
      </w:pPr>
      <w:r>
        <w:separator/>
      </w:r>
    </w:p>
  </w:endnote>
  <w:endnote w:type="continuationSeparator" w:id="0">
    <w:p w:rsidR="005C120C" w:rsidRDefault="005C120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538D088-9224-49FF-9A75-2B0B22DCB025}"/>
    <w:embedBold r:id="rId2" w:fontKey="{F6D30578-13C3-4AC3-A3EF-BD3F15B04C1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654313A4-1945-4E4B-BAD8-154135511663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2F6D508C-EC8A-4C50-8850-B5657C449D61}"/>
    <w:embedBold r:id="rId5" w:fontKey="{FA9E8EF0-DBFC-4145-8DD2-25BA7B2CECEE}"/>
    <w:embedItalic r:id="rId6" w:fontKey="{A86A52F5-3B37-40B9-BC48-7DA93B3A4107}"/>
    <w:embedBoldItalic r:id="rId7" w:fontKey="{011C925C-CC77-417B-921E-D8F5148AEEF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F72B7357-A5BE-4FEC-85D1-9935DE789014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120C" w:rsidRDefault="005C120C" w:rsidP="001C66AD">
      <w:pPr>
        <w:spacing w:after="0" w:line="240" w:lineRule="auto"/>
      </w:pPr>
      <w:r>
        <w:separator/>
      </w:r>
    </w:p>
  </w:footnote>
  <w:footnote w:type="continuationSeparator" w:id="0">
    <w:p w:rsidR="005C120C" w:rsidRDefault="005C120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eastAsia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D0qE9SziwAAEtl&#10;BAAOAAAAAAAAAAAAAAAAAC4CAABkcnMvZTJvRG9jLnhtbFBLAQItABQABgAIAAAAIQDaeUeC2gAA&#10;AAcBAAAPAAAAAAAAAAAAAAAAACgvAABkcnMvZG93bnJldi54bWxQSwUGAAAAAAQABADzAAAALzAA&#10;AAAA&#10;">
              <v:group id="Grupo 1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tângulo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e6e6e6 [3208]" stroked="f"/>
                <v:rect id="Retângulo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f9ad87 [3207]" stroked="f"/>
                <v:rect id="Retângulo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f9ad87 [3207]" stroked="f"/>
              <v:rect id="Retângulo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a liv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35"/>
    <w:rsid w:val="00020F8E"/>
    <w:rsid w:val="00040BA0"/>
    <w:rsid w:val="00052382"/>
    <w:rsid w:val="0006568A"/>
    <w:rsid w:val="000668CE"/>
    <w:rsid w:val="00071B1F"/>
    <w:rsid w:val="00076F0F"/>
    <w:rsid w:val="00084253"/>
    <w:rsid w:val="00094BC8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679C8"/>
    <w:rsid w:val="00381B35"/>
    <w:rsid w:val="0040090B"/>
    <w:rsid w:val="00423D1D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120C"/>
    <w:rsid w:val="005F2035"/>
    <w:rsid w:val="005F7990"/>
    <w:rsid w:val="00600AC2"/>
    <w:rsid w:val="00615D3F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8119CC"/>
    <w:rsid w:val="0082043E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235C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hyperlink" Target="https://wefit.testereact.com.br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2</Pages>
  <Words>457</Words>
  <Characters>2472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2025-04-04T08:22:00Z</dcterms:created>
  <dcterms:modified xsi:type="dcterms:W3CDTF">2025-04-04T08:22:00Z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